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579134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0DBC30" w14:textId="77777777" w:rsidR="00360F47" w:rsidRPr="009B55B3" w:rsidRDefault="00360F47" w:rsidP="00F25773">
          <w:r w:rsidRPr="009B55B3">
            <w:rPr>
              <w:noProof/>
              <w:lang w:eastAsia="ru-RU"/>
            </w:rPr>
            <w:drawing>
              <wp:anchor distT="0" distB="0" distL="114300" distR="114300" simplePos="0" relativeHeight="251659264" behindDoc="1" locked="0" layoutInCell="1" allowOverlap="1" wp14:anchorId="10537704" wp14:editId="6D0985C1">
                <wp:simplePos x="0" y="0"/>
                <wp:positionH relativeFrom="margin">
                  <wp:posOffset>-899448</wp:posOffset>
                </wp:positionH>
                <wp:positionV relativeFrom="paragraph">
                  <wp:posOffset>-427139</wp:posOffset>
                </wp:positionV>
                <wp:extent cx="1910080" cy="1527810"/>
                <wp:effectExtent l="0" t="0" r="0" b="0"/>
                <wp:wrapNone/>
    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0080" cy="152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9B55B3">
            <w:t>МИНОБРНАУКИ РОССИ</w:t>
          </w:r>
          <w:r w:rsidRPr="009B55B3">
            <w:rPr>
              <w:rStyle w:val="normaltextrun"/>
              <w:szCs w:val="28"/>
            </w:rPr>
            <w:t>И</w:t>
          </w:r>
        </w:p>
        <w:p w14:paraId="46F9625E" w14:textId="77777777" w:rsidR="00360F47" w:rsidRPr="009B55B3" w:rsidRDefault="00360F47" w:rsidP="00360F47">
          <w:pPr>
            <w:jc w:val="center"/>
          </w:pPr>
          <w:r w:rsidRPr="009B55B3">
            <w:rPr>
              <w:rStyle w:val="normaltextrun"/>
              <w:szCs w:val="28"/>
            </w:rPr>
            <w:t xml:space="preserve">ФЕДЕРАЛЬНОЕ ГОСУДАРСТВЕННОЕ БЮДЖЕТНОЕ </w:t>
          </w:r>
          <w:r w:rsidRPr="009B55B3">
            <w:rPr>
              <w:rStyle w:val="normaltextrun"/>
              <w:szCs w:val="28"/>
            </w:rPr>
            <w:br/>
            <w:t>ОБРАЗОВАТЕЛЬНОЕ УЧРЕЖДЕНИЕ ВЫСШЕГО ОБРАЗОВАНИЯ</w:t>
          </w:r>
          <w:r w:rsidRPr="009B55B3">
            <w:rPr>
              <w:rStyle w:val="normaltextrun"/>
              <w:szCs w:val="28"/>
            </w:rPr>
            <w:br/>
            <w:t>НИЖЕГОРОДСКИЙ ГОСУДАРСТВЕННЫЙ ТЕХНИЧЕСКИЙ</w:t>
          </w:r>
          <w:r w:rsidRPr="009B55B3">
            <w:rPr>
              <w:rStyle w:val="normaltextrun"/>
              <w:szCs w:val="28"/>
            </w:rPr>
            <w:br/>
            <w:t>УНИВЕРСИТЕТ им. Р.Е.АЛЕКСЕЕВА</w:t>
          </w:r>
        </w:p>
        <w:p w14:paraId="683F7D53" w14:textId="77777777" w:rsidR="00360F47" w:rsidRPr="00CE0038" w:rsidRDefault="00360F47" w:rsidP="00360F47">
          <w:pPr>
            <w:pStyle w:val="paragraph"/>
            <w:rPr>
              <w:rStyle w:val="eop"/>
              <w:rFonts w:eastAsiaTheme="majorEastAsia"/>
              <w:sz w:val="28"/>
              <w:szCs w:val="28"/>
            </w:rPr>
          </w:pPr>
        </w:p>
        <w:p w14:paraId="66B7B670" w14:textId="77777777" w:rsidR="00360F47" w:rsidRPr="009B55B3" w:rsidRDefault="00360F47" w:rsidP="00360F47">
          <w:pPr>
            <w:pStyle w:val="paragraph"/>
            <w:rPr>
              <w:rStyle w:val="eop"/>
              <w:rFonts w:eastAsiaTheme="majorEastAsia"/>
              <w:sz w:val="28"/>
              <w:szCs w:val="28"/>
            </w:rPr>
          </w:pPr>
        </w:p>
        <w:p w14:paraId="30DEC5FF" w14:textId="77777777" w:rsidR="00360F47" w:rsidRPr="009B55B3" w:rsidRDefault="00360F47" w:rsidP="00360F47">
          <w:pPr>
            <w:pStyle w:val="paragraph"/>
          </w:pPr>
        </w:p>
        <w:p w14:paraId="6D5EA346" w14:textId="77777777" w:rsidR="00360F47" w:rsidRPr="009B55B3" w:rsidRDefault="00360F47" w:rsidP="00360F47">
          <w:pPr>
            <w:pStyle w:val="paragraph"/>
            <w:jc w:val="center"/>
          </w:pPr>
          <w:r w:rsidRPr="009B55B3">
            <w:rPr>
              <w:rStyle w:val="normaltextrun"/>
              <w:rFonts w:eastAsiaTheme="majorEastAsia"/>
              <w:sz w:val="28"/>
              <w:szCs w:val="28"/>
            </w:rPr>
            <w:t>Институт ИРИТ</w:t>
          </w:r>
        </w:p>
        <w:p w14:paraId="62AA93E3" w14:textId="77777777" w:rsidR="00360F47" w:rsidRPr="009B55B3" w:rsidRDefault="00360F47" w:rsidP="00360F47">
          <w:pPr>
            <w:pStyle w:val="paragraph"/>
            <w:jc w:val="center"/>
          </w:pPr>
          <w:r w:rsidRPr="009B55B3">
            <w:rPr>
              <w:rStyle w:val="normaltextrun"/>
              <w:rFonts w:eastAsiaTheme="majorEastAsia"/>
              <w:sz w:val="28"/>
              <w:szCs w:val="28"/>
            </w:rPr>
            <w:t>Кафедра «Вычислительные системы и технологии»</w:t>
          </w:r>
        </w:p>
        <w:p w14:paraId="44F85530" w14:textId="77777777" w:rsidR="00360F47" w:rsidRPr="00CE0038" w:rsidRDefault="00360F47" w:rsidP="00360F47">
          <w:pPr>
            <w:pStyle w:val="paragraph"/>
            <w:rPr>
              <w:rStyle w:val="eop"/>
            </w:rPr>
          </w:pPr>
          <w:r w:rsidRPr="009B55B3">
            <w:rPr>
              <w:rStyle w:val="eop"/>
              <w:rFonts w:eastAsiaTheme="majorEastAsia"/>
              <w:sz w:val="28"/>
              <w:szCs w:val="28"/>
            </w:rPr>
            <w:t> </w:t>
          </w:r>
        </w:p>
        <w:p w14:paraId="05E8F798" w14:textId="77777777" w:rsidR="00360F47" w:rsidRPr="009B55B3" w:rsidRDefault="00360F47" w:rsidP="00360F47">
          <w:pPr>
            <w:pStyle w:val="paragraph"/>
            <w:rPr>
              <w:rStyle w:val="eop"/>
              <w:rFonts w:eastAsiaTheme="majorEastAsia"/>
              <w:sz w:val="28"/>
              <w:szCs w:val="28"/>
            </w:rPr>
          </w:pPr>
        </w:p>
        <w:p w14:paraId="556F3DF0" w14:textId="77777777" w:rsidR="00360F47" w:rsidRPr="009B55B3" w:rsidRDefault="00360F47" w:rsidP="00360F47">
          <w:pPr>
            <w:pStyle w:val="paragraph"/>
            <w:rPr>
              <w:rStyle w:val="eop"/>
              <w:rFonts w:eastAsiaTheme="majorEastAsia"/>
              <w:sz w:val="28"/>
              <w:szCs w:val="28"/>
            </w:rPr>
          </w:pPr>
        </w:p>
        <w:p w14:paraId="27A7F11D" w14:textId="77777777" w:rsidR="00360F47" w:rsidRPr="009B55B3" w:rsidRDefault="00360F47" w:rsidP="00360F47">
          <w:pPr>
            <w:pStyle w:val="paragraph"/>
            <w:jc w:val="center"/>
          </w:pPr>
        </w:p>
        <w:p w14:paraId="70D99F9A" w14:textId="77777777" w:rsidR="00360F47" w:rsidRPr="009B55B3" w:rsidRDefault="00360F47" w:rsidP="00360F47">
          <w:pPr>
            <w:pStyle w:val="paragraph"/>
            <w:jc w:val="center"/>
          </w:pPr>
          <w:r w:rsidRPr="009B55B3">
            <w:rPr>
              <w:rStyle w:val="normaltextrun"/>
              <w:rFonts w:eastAsiaTheme="majorEastAsia"/>
              <w:b/>
              <w:bCs/>
              <w:sz w:val="28"/>
              <w:szCs w:val="28"/>
            </w:rPr>
            <w:t>ОТЧЕТ</w:t>
          </w:r>
        </w:p>
        <w:p w14:paraId="67CCCE61" w14:textId="17CEC97D" w:rsidR="00360F47" w:rsidRPr="00360F47" w:rsidRDefault="00360F47" w:rsidP="00360F47">
          <w:pPr>
            <w:pStyle w:val="paragraph"/>
            <w:jc w:val="center"/>
            <w:rPr>
              <w:rStyle w:val="normaltextrun"/>
              <w:rFonts w:eastAsiaTheme="majorEastAsia"/>
              <w:b/>
              <w:bCs/>
              <w:sz w:val="28"/>
              <w:szCs w:val="28"/>
            </w:rPr>
          </w:pPr>
          <w:r w:rsidRPr="009B55B3">
            <w:rPr>
              <w:rStyle w:val="normaltextrun"/>
              <w:rFonts w:eastAsiaTheme="majorEastAsia"/>
              <w:b/>
              <w:bCs/>
              <w:sz w:val="28"/>
              <w:szCs w:val="28"/>
            </w:rPr>
            <w:t>по лабораторной работе №</w:t>
          </w:r>
          <w:r w:rsidRPr="00360F47">
            <w:rPr>
              <w:rStyle w:val="normaltextrun"/>
              <w:rFonts w:eastAsiaTheme="majorEastAsia"/>
              <w:b/>
              <w:bCs/>
              <w:sz w:val="28"/>
              <w:szCs w:val="28"/>
            </w:rPr>
            <w:t>1</w:t>
          </w:r>
        </w:p>
        <w:p w14:paraId="37164DC2" w14:textId="77777777" w:rsidR="00360F47" w:rsidRDefault="00360F47" w:rsidP="00360F47">
          <w:pPr>
            <w:pStyle w:val="paragraph"/>
            <w:jc w:val="center"/>
            <w:rPr>
              <w:rStyle w:val="normaltextrun"/>
              <w:rFonts w:eastAsiaTheme="majorEastAsia"/>
              <w:b/>
              <w:bCs/>
              <w:sz w:val="28"/>
              <w:szCs w:val="28"/>
            </w:rPr>
          </w:pPr>
        </w:p>
        <w:p w14:paraId="6DB1E23E" w14:textId="6DACD085" w:rsidR="00360F47" w:rsidRPr="00CE0038" w:rsidRDefault="00360F47" w:rsidP="00360F47">
          <w:pPr>
            <w:pStyle w:val="paragraph"/>
            <w:jc w:val="center"/>
            <w:rPr>
              <w:rStyle w:val="normaltextrun"/>
              <w:rFonts w:eastAsiaTheme="majorEastAsia"/>
              <w:b/>
              <w:bCs/>
              <w:sz w:val="28"/>
              <w:szCs w:val="28"/>
            </w:rPr>
          </w:pPr>
          <w:r>
            <w:rPr>
              <w:rStyle w:val="normaltextrun"/>
              <w:rFonts w:eastAsiaTheme="majorEastAsia"/>
              <w:b/>
              <w:bCs/>
              <w:sz w:val="28"/>
              <w:szCs w:val="28"/>
            </w:rPr>
            <w:t>на тему «</w:t>
          </w:r>
          <w:r w:rsidRPr="00360F47">
            <w:rPr>
              <w:rFonts w:eastAsiaTheme="majorEastAsia"/>
              <w:b/>
              <w:bCs/>
              <w:sz w:val="28"/>
              <w:szCs w:val="28"/>
            </w:rPr>
            <w:t>РАЗРАБОТКА ШАБЛОНОВ MICROSOFT WORD</w:t>
          </w:r>
          <w:r>
            <w:rPr>
              <w:rStyle w:val="normaltextrun"/>
              <w:rFonts w:eastAsiaTheme="majorEastAsia"/>
              <w:b/>
              <w:bCs/>
              <w:sz w:val="28"/>
              <w:szCs w:val="28"/>
            </w:rPr>
            <w:t>»</w:t>
          </w:r>
        </w:p>
        <w:p w14:paraId="5C414B66" w14:textId="77777777" w:rsidR="00360F47" w:rsidRPr="009B55B3" w:rsidRDefault="00360F47" w:rsidP="00360F47">
          <w:pPr>
            <w:jc w:val="center"/>
            <w:rPr>
              <w:rStyle w:val="eop"/>
              <w:szCs w:val="28"/>
            </w:rPr>
          </w:pPr>
        </w:p>
        <w:p w14:paraId="4FF67107" w14:textId="77777777" w:rsidR="00360F47" w:rsidRPr="009B55B3" w:rsidRDefault="00360F47" w:rsidP="00360F47">
          <w:pPr>
            <w:pStyle w:val="paragraph"/>
            <w:jc w:val="center"/>
            <w:rPr>
              <w:rStyle w:val="eop"/>
              <w:rFonts w:eastAsiaTheme="majorEastAsia"/>
              <w:sz w:val="28"/>
              <w:szCs w:val="28"/>
            </w:rPr>
          </w:pPr>
          <w:r w:rsidRPr="009B55B3">
            <w:rPr>
              <w:rStyle w:val="eop"/>
              <w:rFonts w:eastAsiaTheme="majorEastAsia"/>
              <w:sz w:val="28"/>
              <w:szCs w:val="28"/>
            </w:rPr>
            <w:t>по дисциплине</w:t>
          </w:r>
        </w:p>
        <w:p w14:paraId="3C5B05BD" w14:textId="77777777" w:rsidR="00360F47" w:rsidRPr="00B34D50" w:rsidRDefault="00360F47" w:rsidP="00360F47">
          <w:pPr>
            <w:pStyle w:val="paragraph"/>
            <w:jc w:val="center"/>
            <w:rPr>
              <w:rStyle w:val="eop"/>
              <w:rFonts w:eastAsiaTheme="majorEastAsia"/>
              <w:sz w:val="32"/>
              <w:szCs w:val="32"/>
            </w:rPr>
          </w:pPr>
          <w:r>
            <w:rPr>
              <w:sz w:val="28"/>
              <w:szCs w:val="28"/>
            </w:rPr>
            <w:t>Информатика.</w:t>
          </w:r>
        </w:p>
        <w:p w14:paraId="0AF80898" w14:textId="77777777" w:rsidR="00360F47" w:rsidRPr="00D45751" w:rsidRDefault="00360F47" w:rsidP="00360F47">
          <w:pPr>
            <w:pStyle w:val="paragraph"/>
            <w:ind w:firstLine="0"/>
            <w:rPr>
              <w:rStyle w:val="eop"/>
              <w:rFonts w:eastAsiaTheme="majorEastAsia"/>
              <w:szCs w:val="28"/>
            </w:rPr>
          </w:pPr>
        </w:p>
        <w:p w14:paraId="686E5608" w14:textId="77777777" w:rsidR="00360F47" w:rsidRDefault="00360F47" w:rsidP="00360F47">
          <w:pPr>
            <w:pStyle w:val="paragraph"/>
            <w:jc w:val="center"/>
          </w:pPr>
        </w:p>
        <w:p w14:paraId="6BE74E31" w14:textId="77777777" w:rsidR="00360F47" w:rsidRDefault="00360F47" w:rsidP="00360F47">
          <w:pPr>
            <w:pStyle w:val="paragraph"/>
            <w:jc w:val="right"/>
          </w:pPr>
        </w:p>
        <w:p w14:paraId="23AF8D1D" w14:textId="77777777" w:rsidR="00360F47" w:rsidRPr="00D45751" w:rsidRDefault="00360F47" w:rsidP="00360F47">
          <w:pPr>
            <w:pStyle w:val="paragraph"/>
            <w:jc w:val="right"/>
          </w:pPr>
        </w:p>
        <w:p w14:paraId="20C546D0" w14:textId="77777777" w:rsidR="00360F47" w:rsidRPr="009B55B3" w:rsidRDefault="00360F47" w:rsidP="00360F47">
          <w:pPr>
            <w:pStyle w:val="paragraph"/>
            <w:jc w:val="right"/>
          </w:pPr>
          <w:r w:rsidRPr="009B55B3">
            <w:rPr>
              <w:rStyle w:val="normaltextrun"/>
              <w:rFonts w:eastAsiaTheme="majorEastAsia"/>
              <w:sz w:val="28"/>
              <w:szCs w:val="28"/>
            </w:rPr>
            <w:t>Выполнил:</w:t>
          </w:r>
          <w:r w:rsidRPr="009B55B3">
            <w:rPr>
              <w:rStyle w:val="eop"/>
              <w:rFonts w:eastAsiaTheme="majorEastAsia"/>
              <w:sz w:val="28"/>
              <w:szCs w:val="28"/>
            </w:rPr>
            <w:t> </w:t>
          </w:r>
        </w:p>
        <w:p w14:paraId="4B3A52A8" w14:textId="476F4CD2" w:rsidR="00360F47" w:rsidRPr="009B55B3" w:rsidRDefault="00360F47" w:rsidP="00360F47">
          <w:pPr>
            <w:pStyle w:val="paragraph"/>
            <w:jc w:val="right"/>
            <w:rPr>
              <w:rStyle w:val="normaltextrun"/>
              <w:rFonts w:eastAsiaTheme="majorEastAsia"/>
              <w:sz w:val="28"/>
              <w:szCs w:val="28"/>
            </w:rPr>
          </w:pPr>
          <w:r w:rsidRPr="009B55B3">
            <w:rPr>
              <w:rStyle w:val="normaltextrun"/>
              <w:rFonts w:eastAsiaTheme="majorEastAsia"/>
              <w:sz w:val="28"/>
              <w:szCs w:val="28"/>
            </w:rPr>
            <w:t xml:space="preserve">Студент гр. </w:t>
          </w:r>
          <w:r w:rsidRPr="00CE0038">
            <w:rPr>
              <w:rStyle w:val="normaltextrun"/>
              <w:rFonts w:eastAsiaTheme="majorEastAsia"/>
              <w:sz w:val="28"/>
              <w:szCs w:val="28"/>
            </w:rPr>
            <w:t xml:space="preserve"> </w:t>
          </w:r>
          <w:r>
            <w:rPr>
              <w:rStyle w:val="normaltextrun"/>
              <w:rFonts w:eastAsiaTheme="majorEastAsia"/>
              <w:sz w:val="28"/>
              <w:szCs w:val="28"/>
              <w:u w:val="single"/>
            </w:rPr>
            <w:t>25</w:t>
          </w:r>
          <w:r w:rsidRPr="00CE0038">
            <w:rPr>
              <w:rStyle w:val="normaltextrun"/>
              <w:rFonts w:eastAsiaTheme="majorEastAsia"/>
              <w:sz w:val="28"/>
              <w:szCs w:val="28"/>
              <w:u w:val="single"/>
            </w:rPr>
            <w:t>-ИВТ-</w:t>
          </w:r>
          <w:r w:rsidRPr="00950E93">
            <w:rPr>
              <w:rStyle w:val="normaltextrun"/>
              <w:rFonts w:eastAsiaTheme="majorEastAsia"/>
              <w:sz w:val="28"/>
              <w:szCs w:val="28"/>
              <w:u w:val="single"/>
            </w:rPr>
            <w:t>2</w:t>
          </w:r>
          <w:r w:rsidRPr="00440C7A">
            <w:rPr>
              <w:rStyle w:val="normaltextrun"/>
              <w:rFonts w:eastAsiaTheme="majorEastAsia"/>
              <w:sz w:val="28"/>
              <w:szCs w:val="28"/>
              <w:u w:val="single"/>
            </w:rPr>
            <w:t>-</w:t>
          </w:r>
          <w:r w:rsidRPr="00950E93">
            <w:rPr>
              <w:rStyle w:val="normaltextrun"/>
              <w:rFonts w:eastAsiaTheme="majorEastAsia"/>
              <w:sz w:val="28"/>
              <w:szCs w:val="28"/>
              <w:u w:val="single"/>
            </w:rPr>
            <w:t>1</w:t>
          </w:r>
          <w:r w:rsidRPr="009B55B3">
            <w:rPr>
              <w:rStyle w:val="normaltextrun"/>
              <w:rFonts w:eastAsiaTheme="majorEastAsia"/>
              <w:sz w:val="28"/>
              <w:szCs w:val="28"/>
              <w:u w:val="single"/>
            </w:rPr>
            <w:t xml:space="preserve">            </w:t>
          </w:r>
          <w:r>
            <w:rPr>
              <w:rStyle w:val="normaltextrun"/>
              <w:rFonts w:eastAsiaTheme="majorEastAsia"/>
              <w:sz w:val="28"/>
              <w:szCs w:val="28"/>
              <w:u w:val="single"/>
            </w:rPr>
            <w:t>Аджамбо Эспуар Ойенга</w:t>
          </w:r>
        </w:p>
        <w:p w14:paraId="1781E09C" w14:textId="77777777" w:rsidR="00360F47" w:rsidRPr="009B55B3" w:rsidRDefault="00360F47" w:rsidP="00360F47">
          <w:pPr>
            <w:pStyle w:val="paragraph"/>
            <w:jc w:val="right"/>
            <w:rPr>
              <w:rStyle w:val="normaltextrun"/>
              <w:rFonts w:eastAsiaTheme="majorEastAsia"/>
              <w:sz w:val="28"/>
              <w:szCs w:val="28"/>
            </w:rPr>
          </w:pPr>
          <w:r w:rsidRPr="009B55B3">
            <w:rPr>
              <w:rStyle w:val="normaltextrun"/>
              <w:rFonts w:eastAsiaTheme="majorEastAsia"/>
              <w:sz w:val="28"/>
              <w:szCs w:val="28"/>
              <w:vertAlign w:val="superscript"/>
            </w:rPr>
            <w:t xml:space="preserve">    (группа)    </w:t>
          </w:r>
          <w:r w:rsidRPr="00CE0038">
            <w:rPr>
              <w:rStyle w:val="normaltextrun"/>
              <w:rFonts w:eastAsiaTheme="majorEastAsia"/>
              <w:sz w:val="28"/>
              <w:szCs w:val="28"/>
              <w:vertAlign w:val="superscript"/>
            </w:rPr>
            <w:t xml:space="preserve">          </w:t>
          </w:r>
          <w:r w:rsidRPr="009B55B3">
            <w:rPr>
              <w:rStyle w:val="normaltextrun"/>
              <w:rFonts w:eastAsiaTheme="majorEastAsia"/>
              <w:sz w:val="28"/>
              <w:szCs w:val="28"/>
              <w:vertAlign w:val="superscript"/>
            </w:rPr>
            <w:t xml:space="preserve">     </w:t>
          </w:r>
          <w:r>
            <w:rPr>
              <w:rStyle w:val="normaltextrun"/>
              <w:rFonts w:eastAsiaTheme="majorEastAsia"/>
              <w:sz w:val="28"/>
              <w:szCs w:val="28"/>
              <w:vertAlign w:val="superscript"/>
            </w:rPr>
            <w:t xml:space="preserve">  </w:t>
          </w:r>
          <w:r w:rsidRPr="009B55B3">
            <w:rPr>
              <w:rStyle w:val="normaltextrun"/>
              <w:rFonts w:eastAsiaTheme="majorEastAsia"/>
              <w:sz w:val="28"/>
              <w:szCs w:val="28"/>
              <w:vertAlign w:val="superscript"/>
            </w:rPr>
            <w:t xml:space="preserve">        (подпись,  Ф.И.О.</w:t>
          </w:r>
          <w:r>
            <w:rPr>
              <w:rStyle w:val="normaltextrun"/>
              <w:rFonts w:eastAsiaTheme="majorEastAsia"/>
              <w:sz w:val="28"/>
              <w:szCs w:val="28"/>
              <w:vertAlign w:val="superscript"/>
            </w:rPr>
            <w:t>)</w:t>
          </w:r>
          <w:r w:rsidRPr="009B55B3">
            <w:rPr>
              <w:rStyle w:val="normaltextrun"/>
              <w:rFonts w:eastAsiaTheme="majorEastAsia"/>
              <w:sz w:val="28"/>
              <w:szCs w:val="28"/>
              <w:vertAlign w:val="superscript"/>
            </w:rPr>
            <w:t> </w:t>
          </w:r>
          <w:r w:rsidRPr="009B55B3">
            <w:rPr>
              <w:rStyle w:val="eop"/>
              <w:rFonts w:eastAsiaTheme="majorEastAsia"/>
              <w:sz w:val="28"/>
              <w:szCs w:val="28"/>
            </w:rPr>
            <w:t> </w:t>
          </w:r>
        </w:p>
        <w:p w14:paraId="6C927186" w14:textId="77777777" w:rsidR="00360F47" w:rsidRPr="009B55B3" w:rsidRDefault="00360F47" w:rsidP="00360F47">
          <w:pPr>
            <w:pStyle w:val="paragraph"/>
            <w:jc w:val="right"/>
          </w:pPr>
          <w:r w:rsidRPr="009B55B3">
            <w:rPr>
              <w:rStyle w:val="normaltextrun"/>
              <w:rFonts w:eastAsiaTheme="majorEastAsia"/>
              <w:sz w:val="28"/>
              <w:szCs w:val="28"/>
            </w:rPr>
            <w:t>Проверил:</w:t>
          </w:r>
        </w:p>
        <w:p w14:paraId="491A0C01" w14:textId="77777777" w:rsidR="00360F47" w:rsidRPr="009B55B3" w:rsidRDefault="00360F47" w:rsidP="00360F47">
          <w:pPr>
            <w:pStyle w:val="paragraph"/>
            <w:jc w:val="right"/>
            <w:rPr>
              <w:rStyle w:val="normaltextrun"/>
              <w:rFonts w:eastAsiaTheme="majorEastAsia"/>
              <w:sz w:val="28"/>
              <w:szCs w:val="28"/>
            </w:rPr>
          </w:pPr>
          <w:r>
            <w:rPr>
              <w:rStyle w:val="normaltextrun"/>
              <w:rFonts w:eastAsiaTheme="majorEastAsia"/>
              <w:sz w:val="28"/>
              <w:szCs w:val="28"/>
            </w:rPr>
            <w:t>Ассистент</w:t>
          </w:r>
          <w:r w:rsidRPr="009B55B3">
            <w:rPr>
              <w:rStyle w:val="normaltextrun"/>
              <w:rFonts w:eastAsiaTheme="majorEastAsia"/>
              <w:sz w:val="28"/>
              <w:szCs w:val="28"/>
            </w:rPr>
            <w:t xml:space="preserve"> _________/</w:t>
          </w:r>
          <w:r w:rsidRPr="00CE0038">
            <w:rPr>
              <w:rStyle w:val="Heading1Char"/>
              <w:sz w:val="28"/>
              <w:szCs w:val="28"/>
              <w:u w:val="single"/>
            </w:rPr>
            <w:t xml:space="preserve"> </w:t>
          </w:r>
          <w:r>
            <w:rPr>
              <w:rStyle w:val="normaltextrun"/>
              <w:rFonts w:eastAsiaTheme="majorEastAsia"/>
              <w:sz w:val="28"/>
              <w:szCs w:val="28"/>
              <w:u w:val="single"/>
            </w:rPr>
            <w:t>Китов А.А</w:t>
          </w:r>
          <w:r w:rsidRPr="009B55B3">
            <w:rPr>
              <w:rStyle w:val="normaltextrun"/>
              <w:rFonts w:eastAsiaTheme="majorEastAsia"/>
              <w:sz w:val="28"/>
              <w:szCs w:val="28"/>
              <w:u w:val="single"/>
            </w:rPr>
            <w:t>.</w:t>
          </w:r>
          <w:r w:rsidRPr="009B55B3">
            <w:rPr>
              <w:rStyle w:val="normaltextrun"/>
              <w:rFonts w:eastAsiaTheme="majorEastAsia"/>
              <w:sz w:val="28"/>
              <w:szCs w:val="28"/>
              <w:vertAlign w:val="superscript"/>
            </w:rPr>
            <w:t xml:space="preserve">                                                                                                                                (подпись)</w:t>
          </w:r>
          <w:r w:rsidRPr="009B55B3">
            <w:rPr>
              <w:rStyle w:val="tabchar"/>
              <w:rFonts w:eastAsiaTheme="majorEastAsia"/>
              <w:sz w:val="28"/>
              <w:szCs w:val="28"/>
            </w:rPr>
            <w:t xml:space="preserve">       </w:t>
          </w:r>
          <w:r>
            <w:rPr>
              <w:rStyle w:val="tabchar"/>
              <w:rFonts w:eastAsiaTheme="majorEastAsia"/>
              <w:sz w:val="28"/>
              <w:szCs w:val="28"/>
            </w:rPr>
            <w:t xml:space="preserve">            </w:t>
          </w:r>
          <w:r w:rsidRPr="009B55B3">
            <w:rPr>
              <w:rStyle w:val="tabchar"/>
              <w:rFonts w:eastAsiaTheme="majorEastAsia"/>
              <w:sz w:val="28"/>
              <w:szCs w:val="28"/>
            </w:rPr>
            <w:t xml:space="preserve">           </w:t>
          </w:r>
          <w:r w:rsidRPr="009B55B3">
            <w:rPr>
              <w:rStyle w:val="eop"/>
              <w:rFonts w:eastAsiaTheme="majorEastAsia"/>
              <w:sz w:val="28"/>
              <w:szCs w:val="28"/>
            </w:rPr>
            <w:t> </w:t>
          </w:r>
        </w:p>
        <w:p w14:paraId="074B529E" w14:textId="77777777" w:rsidR="00360F47" w:rsidRPr="009B55B3" w:rsidRDefault="00360F47" w:rsidP="00360F47">
          <w:pPr>
            <w:pStyle w:val="paragraph"/>
            <w:jc w:val="right"/>
            <w:rPr>
              <w:rStyle w:val="normaltextrun"/>
              <w:rFonts w:eastAsiaTheme="majorEastAsia"/>
              <w:sz w:val="28"/>
              <w:szCs w:val="28"/>
            </w:rPr>
          </w:pPr>
        </w:p>
        <w:p w14:paraId="6FAD191D" w14:textId="77777777" w:rsidR="00360F47" w:rsidRPr="009B55B3" w:rsidRDefault="00360F47" w:rsidP="00360F47">
          <w:pPr>
            <w:pStyle w:val="paragraph"/>
            <w:jc w:val="right"/>
          </w:pPr>
          <w:r w:rsidRPr="009B55B3">
            <w:rPr>
              <w:rStyle w:val="normaltextrun"/>
              <w:rFonts w:eastAsiaTheme="majorEastAsia"/>
              <w:sz w:val="28"/>
              <w:szCs w:val="28"/>
            </w:rPr>
            <w:t>Отчет защищен с оценкой: __________</w:t>
          </w:r>
        </w:p>
        <w:p w14:paraId="5EA963B2" w14:textId="77777777" w:rsidR="00360F47" w:rsidRPr="00062A2E" w:rsidRDefault="00360F47" w:rsidP="00360F47">
          <w:pPr>
            <w:pStyle w:val="paragraph"/>
            <w:jc w:val="right"/>
          </w:pPr>
          <w:r w:rsidRPr="009B55B3">
            <w:rPr>
              <w:rStyle w:val="normaltextrun"/>
              <w:rFonts w:eastAsiaTheme="majorEastAsia"/>
              <w:sz w:val="28"/>
              <w:szCs w:val="28"/>
            </w:rPr>
            <w:t>Дата защиты «___» __________202</w:t>
          </w:r>
          <w:r w:rsidRPr="00A012DD">
            <w:rPr>
              <w:rStyle w:val="normaltextrun"/>
              <w:rFonts w:eastAsiaTheme="majorEastAsia"/>
              <w:sz w:val="28"/>
              <w:szCs w:val="28"/>
            </w:rPr>
            <w:t>5</w:t>
          </w:r>
          <w:r w:rsidRPr="009B55B3">
            <w:rPr>
              <w:rStyle w:val="normaltextrun"/>
              <w:rFonts w:eastAsiaTheme="majorEastAsia"/>
              <w:sz w:val="28"/>
              <w:szCs w:val="28"/>
            </w:rPr>
            <w:t xml:space="preserve"> г</w:t>
          </w:r>
        </w:p>
        <w:p w14:paraId="23628EBD" w14:textId="77777777" w:rsidR="00360F47" w:rsidRPr="00A35445" w:rsidRDefault="00360F47" w:rsidP="00360F47">
          <w:pPr>
            <w:spacing w:line="278" w:lineRule="auto"/>
            <w:jc w:val="left"/>
            <w:rPr>
              <w:b/>
              <w:bCs/>
              <w:caps/>
            </w:rPr>
          </w:pPr>
          <w:r>
            <w:br w:type="page"/>
          </w:r>
        </w:p>
        <w:p w14:paraId="723E8CF4" w14:textId="4D854AC2" w:rsidR="00E37D50" w:rsidRDefault="00E37D50">
          <w:pPr>
            <w:jc w:val="left"/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  <w:lang w:eastAsia="ru-RU"/>
            </w:rPr>
          </w:pPr>
        </w:p>
        <w:p w14:paraId="64C895E7" w14:textId="0712AB34" w:rsidR="006D2D1F" w:rsidRPr="00E37D50" w:rsidRDefault="006D2D1F">
          <w:pPr>
            <w:pStyle w:val="TOCHeading"/>
            <w:rPr>
              <w:lang w:val="fr-FR"/>
            </w:rPr>
          </w:pPr>
          <w:r>
            <w:t>Contents</w:t>
          </w:r>
        </w:p>
        <w:p w14:paraId="1C93A7D8" w14:textId="7B7848AA" w:rsidR="006D2D1F" w:rsidRDefault="006D2D1F">
          <w:pPr>
            <w:pStyle w:val="TOC1"/>
            <w:tabs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78227" w:history="1">
            <w:r w:rsidRPr="00834083">
              <w:rPr>
                <w:rStyle w:val="Hyperlink"/>
                <w:noProof/>
              </w:rPr>
              <w:t>договор найма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AB959" w14:textId="254CC598" w:rsidR="006D2D1F" w:rsidRDefault="006D2D1F">
          <w:pPr>
            <w:pStyle w:val="TOC2"/>
            <w:tabs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28" w:history="1">
            <w:r w:rsidRPr="00834083">
              <w:rPr>
                <w:rStyle w:val="Hyperlink"/>
                <w:noProof/>
              </w:rPr>
              <w:t>квартиры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567CB" w14:textId="31E36387" w:rsidR="006D2D1F" w:rsidRDefault="006D2D1F">
          <w:pPr>
            <w:pStyle w:val="TOC1"/>
            <w:tabs>
              <w:tab w:val="left" w:pos="5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29" w:history="1">
            <w:r w:rsidRPr="00834083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предмет договора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BB621" w14:textId="479F90B7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30" w:history="1">
            <w:r w:rsidRPr="00834083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Наймодатель сдает в наем принадлежащую ему квартиру из     комнат, находящуюся по адресу:       , далее Квартира, с установленным в ней телефоном     , и с находящимся в Квартире имуществом, далее «</w:t>
            </w:r>
            <w:r w:rsidRPr="00834083">
              <w:rPr>
                <w:rStyle w:val="Hyperlink"/>
                <w:b/>
                <w:noProof/>
              </w:rPr>
              <w:t>Имущество</w:t>
            </w:r>
            <w:r w:rsidRPr="00834083">
              <w:rPr>
                <w:rStyle w:val="Hyperlink"/>
                <w:noProof/>
              </w:rPr>
              <w:t>», Нанимателю.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6F298" w14:textId="6A6C33D7" w:rsidR="006D2D1F" w:rsidRDefault="006D2D1F">
          <w:pPr>
            <w:pStyle w:val="TOC1"/>
            <w:tabs>
              <w:tab w:val="left" w:pos="5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31" w:history="1">
            <w:r w:rsidRPr="00834083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срок действия и порядок исполнения договора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58C8F" w14:textId="2DE151D7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32" w:history="1">
            <w:r w:rsidRPr="00834083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Не позднее «  »     2025 года, в период          с    до    часов Наймодатель передает, а Наниматель принимает Квартиру, ключи от Квартиры и почтового ящика, Имущество, согласно описи (Приложение №1). Датой начала найма Стороны договорились считать «  »    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E0D89" w14:textId="751D0600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33" w:history="1">
            <w:r w:rsidRPr="00834083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Срок найма с «  »     2025 года по «  »     2025 года.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A1477" w14:textId="394D03E5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34" w:history="1">
            <w:r w:rsidRPr="00834083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Договор действует с момента подписания и может быть продлен за один месяц до окончания срока найма по соглашению Сторон.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FFA6A" w14:textId="10D3C37F" w:rsidR="006D2D1F" w:rsidRDefault="006D2D1F">
          <w:pPr>
            <w:pStyle w:val="TOC1"/>
            <w:tabs>
              <w:tab w:val="left" w:pos="5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35" w:history="1">
            <w:r w:rsidRPr="00834083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расчеты сторон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67E9D" w14:textId="360FDE0D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36" w:history="1">
            <w:r w:rsidRPr="00834083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Плата за один месяц квартиры составляет    рублей.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4192A" w14:textId="6DD807F7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37" w:history="1">
            <w:r w:rsidRPr="00834083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При подписании Договора Наниматель выплатил Наймодателю аванс в размере    рублей.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628B6" w14:textId="59B9650F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38" w:history="1">
            <w:r w:rsidRPr="00834083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При передаче квартиры Наниматель выплатил Наймодателю за первые    месяцев найма    рублей, а также внес залог за имущество и телефонные переговоры в сумме    рублей.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4C0C2" w14:textId="5B206268" w:rsidR="006D2D1F" w:rsidRDefault="006D2D1F">
          <w:pPr>
            <w:pStyle w:val="TOC1"/>
            <w:tabs>
              <w:tab w:val="left" w:pos="5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39" w:history="1">
            <w:r w:rsidRPr="00834083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обязанности сторон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3A904" w14:textId="40FEBBD2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40" w:history="1">
            <w:r w:rsidRPr="00834083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Вносить плату за последующий, после оплаченного, период найма за каждые  расчетных месяца(ев) не позднее, чем за     дней до окончания оплаченного периода найма.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7F6CA" w14:textId="2A8A0A9F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41" w:history="1">
            <w:r w:rsidRPr="00834083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Использовать Квартиру только для проживания.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3726F" w14:textId="2AA729A2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42" w:history="1">
            <w:r w:rsidRPr="00834083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Не сдавать Квартиру в поднайм, и не допускать проживания в Квартира иных лиц, кроме ниже перечисленных:      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9D801" w14:textId="76305CC2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43" w:history="1">
            <w:r w:rsidRPr="00834083">
              <w:rPr>
                <w:rStyle w:val="Hyperlink"/>
                <w:noProof/>
              </w:rPr>
              <w:t>4.4.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Не производить в Квартире переделки без письменного на то разрешения Наймодателя.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0635F" w14:textId="58AFB108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44" w:history="1">
            <w:r w:rsidRPr="00834083">
              <w:rPr>
                <w:rStyle w:val="Hyperlink"/>
                <w:noProof/>
              </w:rPr>
              <w:t>4.5.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Своевременно оплачивать междугородние и международные телефонные переговоры, а также другие платные услуги, предоставляемые по телефону в кредит.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11884" w14:textId="6F90392E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45" w:history="1">
            <w:r w:rsidRPr="00834083">
              <w:rPr>
                <w:rStyle w:val="Hyperlink"/>
                <w:noProof/>
              </w:rPr>
              <w:t>4.6.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Обеспечить доступ Наймодателя в Квартиру в течение суток с момента оповещения Наймодателем.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65418" w14:textId="7CECEAB0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46" w:history="1">
            <w:r w:rsidRPr="00834083">
              <w:rPr>
                <w:rStyle w:val="Hyperlink"/>
                <w:noProof/>
              </w:rPr>
              <w:t>4.7.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Возместить Наймодателю любой ущерб, нанесенный Квартире и Имуществу, неправильным их использованием или запущением, в течение     календарных дней со дня оповещения Наймодателем.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51C3E" w14:textId="6420FF83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47" w:history="1">
            <w:r w:rsidRPr="00834083">
              <w:rPr>
                <w:rStyle w:val="Hyperlink"/>
                <w:noProof/>
              </w:rPr>
              <w:t>4.8.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По истечении срока найма возвратить Наймодателю Квартиру, все экземпляры ключей и Имущество с оформлением Акта окончаний найма.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97CB8" w14:textId="0628B32D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48" w:history="1">
            <w:r w:rsidRPr="00834083">
              <w:rPr>
                <w:rStyle w:val="Hyperlink"/>
                <w:noProof/>
              </w:rPr>
              <w:t>4.9.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В случае отказа от продления Договора или при досрочном прекращении Договора по инициативе Нанимателя, предоставить Наймодателю возможность показа Квартиры потенциальным нанимателям в течение последнего расчетного месяца найма. Наймодатель обязуется: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284FA" w14:textId="434366A5" w:rsidR="006D2D1F" w:rsidRDefault="006D2D1F">
          <w:pPr>
            <w:pStyle w:val="TOC2"/>
            <w:tabs>
              <w:tab w:val="left" w:pos="120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49" w:history="1">
            <w:r w:rsidRPr="00834083">
              <w:rPr>
                <w:rStyle w:val="Hyperlink"/>
                <w:noProof/>
              </w:rPr>
              <w:t>4.10.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В течение срока действия Договора не продавать Квартиру и не предпринимать каких-либо действий, которые могут воспрепятствовать Нанимателю в пользовании 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40E09" w14:textId="3583825C" w:rsidR="006D2D1F" w:rsidRDefault="006D2D1F">
          <w:pPr>
            <w:pStyle w:val="TOC2"/>
            <w:tabs>
              <w:tab w:val="left" w:pos="120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50" w:history="1">
            <w:r w:rsidRPr="00834083">
              <w:rPr>
                <w:rStyle w:val="Hyperlink"/>
                <w:noProof/>
              </w:rPr>
              <w:t>4.11.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При получении платы за наем выдать Нанимателю расписку.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B5759" w14:textId="7DF82A20" w:rsidR="006D2D1F" w:rsidRDefault="006D2D1F">
          <w:pPr>
            <w:pStyle w:val="TOC2"/>
            <w:tabs>
              <w:tab w:val="left" w:pos="120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51" w:history="1">
            <w:r w:rsidRPr="00834083">
              <w:rPr>
                <w:rStyle w:val="Hyperlink"/>
                <w:noProof/>
              </w:rPr>
              <w:t>4.12.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Не чаще одного раза в месяц, в присутствии Нанимателя и в удобное для него время, проверять состояние Квартиры, исправность и сохранность Имущества.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2B046" w14:textId="0894FBDE" w:rsidR="006D2D1F" w:rsidRDefault="006D2D1F">
          <w:pPr>
            <w:pStyle w:val="TOC2"/>
            <w:tabs>
              <w:tab w:val="left" w:pos="120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52" w:history="1">
            <w:r w:rsidRPr="00834083">
              <w:rPr>
                <w:rStyle w:val="Hyperlink"/>
                <w:noProof/>
              </w:rPr>
              <w:t>4.13.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Оплачивать коммунальные услуги и абонентскую плату за телефон.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13715" w14:textId="4ED3D1AA" w:rsidR="006D2D1F" w:rsidRDefault="006D2D1F">
          <w:pPr>
            <w:pStyle w:val="TOC2"/>
            <w:tabs>
              <w:tab w:val="left" w:pos="120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53" w:history="1">
            <w:r w:rsidRPr="00834083">
              <w:rPr>
                <w:rStyle w:val="Hyperlink"/>
                <w:noProof/>
              </w:rPr>
              <w:t>4.14.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При передаче своих прав и обязанностей по Договору третьим лицам письменно известить об этом Нанимателя.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B0FAD" w14:textId="5E14D2B5" w:rsidR="006D2D1F" w:rsidRDefault="006D2D1F">
          <w:pPr>
            <w:pStyle w:val="TOC1"/>
            <w:tabs>
              <w:tab w:val="left" w:pos="5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54" w:history="1">
            <w:r w:rsidRPr="00834083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ответственность сторон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51AAB" w14:textId="56466A41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55" w:history="1">
            <w:r w:rsidRPr="00834083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Наймодатель заявляет о том, что на дату заключения Договора ему не известно о претензиях третьих лиц, которые могут быть к нему предъявлены, чем воспрепятствуют Нанимателю в пользовании Квартирой, Имуществом и телефоном.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CDC27" w14:textId="20787893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56" w:history="1">
            <w:r w:rsidRPr="00834083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На сдачу Квартиры в найм Наймодателем получено согласие собственников и лиц, зарегистрированных по вышеуказанному адресу. В случае, если сособственники или лица, зарегистрированные в Квартире в течение срока найма воспрепятствуют Нанимателю в пользовании Квартирой, то Договор будет считаться расторгнутым по инициативе Наймодателя.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68955" w14:textId="1AE03680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57" w:history="1">
            <w:r w:rsidRPr="00834083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Изменение условий Договора возможно с согласия Сторон. Сторона, виновная в неисполнении п.2.1 Договора или предложившая изменение условий Договора, неприемлемое для другой Стороны, считается инициатором расторжения Договора.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F2817" w14:textId="1F573180" w:rsidR="006D2D1F" w:rsidRDefault="006D2D1F">
          <w:pPr>
            <w:pStyle w:val="TOC1"/>
            <w:tabs>
              <w:tab w:val="left" w:pos="5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58" w:history="1">
            <w:r w:rsidRPr="00834083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порядок расторжения договора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1EC9E" w14:textId="3D17043D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59" w:history="1">
            <w:r w:rsidRPr="00834083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При досрочном расторжении Договора по инициативе Нанимателя последний обязуется письменно предупредить Наймодателя за один месяц до даты расторжения Договора. В этом случае Наймодатель не позднее, чем за     дней до окончания срока найма, обязан возвратить Нанимателю плату за наем квартиры за оплаченный, но непрожитый период найма.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F69C0" w14:textId="27D26F84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60" w:history="1">
            <w:r w:rsidRPr="00834083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При досрочном расторжении Договора по инициативе Наймодателя последний обязуется: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8CA6F" w14:textId="3E76E8A9" w:rsidR="006D2D1F" w:rsidRDefault="006D2D1F">
          <w:pPr>
            <w:pStyle w:val="TOC3"/>
            <w:tabs>
              <w:tab w:val="left" w:pos="144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61" w:history="1">
            <w:r w:rsidRPr="00834083">
              <w:rPr>
                <w:rStyle w:val="Hyperlink"/>
                <w:noProof/>
              </w:rPr>
              <w:t>6.2.1.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письменно предупредить Нанимателя за один месяц до даты расторжения Договора;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ADC71" w14:textId="0F4C1037" w:rsidR="006D2D1F" w:rsidRDefault="006D2D1F">
          <w:pPr>
            <w:pStyle w:val="TOC3"/>
            <w:tabs>
              <w:tab w:val="left" w:pos="144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62" w:history="1">
            <w:r w:rsidRPr="00834083">
              <w:rPr>
                <w:rStyle w:val="Hyperlink"/>
                <w:noProof/>
              </w:rPr>
              <w:t>6.2.2.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возвратить Нанимателю плату за оплаченный, но не прожитый период найма;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7A5E8" w14:textId="26BB062E" w:rsidR="006D2D1F" w:rsidRDefault="006D2D1F">
          <w:pPr>
            <w:pStyle w:val="TOC3"/>
            <w:tabs>
              <w:tab w:val="left" w:pos="144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63" w:history="1">
            <w:r w:rsidRPr="00834083">
              <w:rPr>
                <w:rStyle w:val="Hyperlink"/>
                <w:noProof/>
              </w:rPr>
              <w:t>6.2.3.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возместить Нанимателю затраты на наем другой квартиры и переезд в размере фактически понесенных им затрат, но не менее месячной платы за наем Квартиры указанной в п.3.1 Договора.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47A5D" w14:textId="52A2D31B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64" w:history="1">
            <w:r w:rsidRPr="00834083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Наймодатель вправе расторгнуть Договор в одностороннем порядке и потребовать освобождения Квартиры в течение     календарных дней, а Наниматель обязан освободить Квартиру, в случае: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72DC2" w14:textId="774D0951" w:rsidR="006D2D1F" w:rsidRDefault="006D2D1F">
          <w:pPr>
            <w:pStyle w:val="TOC3"/>
            <w:tabs>
              <w:tab w:val="left" w:pos="144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65" w:history="1">
            <w:r w:rsidRPr="00834083">
              <w:rPr>
                <w:rStyle w:val="Hyperlink"/>
                <w:noProof/>
              </w:rPr>
              <w:t>6.3.1.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нарушения Нанимателем своих обязательств по пп.4,2, 4.3 Договора;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33B7F" w14:textId="714BF237" w:rsidR="006D2D1F" w:rsidRDefault="006D2D1F">
          <w:pPr>
            <w:pStyle w:val="TOC3"/>
            <w:tabs>
              <w:tab w:val="left" w:pos="144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66" w:history="1">
            <w:r w:rsidRPr="00834083">
              <w:rPr>
                <w:rStyle w:val="Hyperlink"/>
                <w:noProof/>
              </w:rPr>
              <w:t>6.3.2.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задержки очередной платы за найм на срок более     календарных дней;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E770A" w14:textId="2A78E535" w:rsidR="006D2D1F" w:rsidRDefault="006D2D1F">
          <w:pPr>
            <w:pStyle w:val="TOC3"/>
            <w:tabs>
              <w:tab w:val="left" w:pos="144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67" w:history="1">
            <w:r w:rsidRPr="00834083">
              <w:rPr>
                <w:rStyle w:val="Hyperlink"/>
                <w:noProof/>
              </w:rPr>
              <w:t>6.3.3.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нанесения существенного ущерба Квартире и Имуществу вследствие ненадлежащего использования;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996DE" w14:textId="7C75199F" w:rsidR="006D2D1F" w:rsidRDefault="006D2D1F">
          <w:pPr>
            <w:pStyle w:val="TOC3"/>
            <w:tabs>
              <w:tab w:val="left" w:pos="144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68" w:history="1">
            <w:r w:rsidRPr="00834083">
              <w:rPr>
                <w:rStyle w:val="Hyperlink"/>
                <w:noProof/>
              </w:rPr>
              <w:t>6.3.4.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систематических (неоднократных) жалоб со стороны соседей.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DB37D" w14:textId="3F6CF2F2" w:rsidR="006D2D1F" w:rsidRDefault="006D2D1F">
          <w:pPr>
            <w:pStyle w:val="TOC2"/>
            <w:tabs>
              <w:tab w:val="left" w:pos="9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69" w:history="1">
            <w:r w:rsidRPr="00834083">
              <w:rPr>
                <w:rStyle w:val="Hyperlink"/>
                <w:noProof/>
              </w:rPr>
              <w:t>6.4.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При досрочном расторжении Договора по основаниям, указанным в п.6.3 Наймодатель обязан возвратить Нанимателю плату за оплаченный, но непрожитый период найма за вычетом возмещения за нанесенный ущерб.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BB162" w14:textId="0F8628A9" w:rsidR="006D2D1F" w:rsidRDefault="006D2D1F">
          <w:pPr>
            <w:pStyle w:val="TOC1"/>
            <w:tabs>
              <w:tab w:val="left" w:pos="5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70" w:history="1">
            <w:r w:rsidRPr="00834083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реквизиты сторон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0B073" w14:textId="30107A93" w:rsidR="006D2D1F" w:rsidRDefault="006D2D1F">
          <w:pPr>
            <w:pStyle w:val="TOC1"/>
            <w:tabs>
              <w:tab w:val="left" w:pos="560"/>
              <w:tab w:val="right" w:leader="dot" w:pos="145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16978271" w:history="1">
            <w:r w:rsidRPr="00834083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834083">
              <w:rPr>
                <w:rStyle w:val="Hyperlink"/>
                <w:noProof/>
              </w:rPr>
              <w:t>подписи сторон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BB5E7" w14:textId="033B21A3" w:rsidR="006D2D1F" w:rsidRDefault="006D2D1F">
          <w:r>
            <w:rPr>
              <w:b/>
              <w:bCs/>
              <w:noProof/>
            </w:rPr>
            <w:fldChar w:fldCharType="end"/>
          </w:r>
        </w:p>
      </w:sdtContent>
    </w:sdt>
    <w:p w14:paraId="5376D8F0" w14:textId="77777777" w:rsidR="00DF526F" w:rsidRDefault="00DF526F">
      <w:pPr>
        <w:jc w:val="left"/>
        <w:rPr>
          <w:b/>
          <w:caps/>
        </w:rPr>
      </w:pPr>
    </w:p>
    <w:p w14:paraId="116D5697" w14:textId="77777777" w:rsidR="008E30A5" w:rsidRDefault="007A44F2" w:rsidP="00B25C4E">
      <w:pPr>
        <w:pStyle w:val="-10"/>
        <w:ind w:left="5316" w:firstLine="348"/>
      </w:pPr>
      <w:bookmarkStart w:id="0" w:name="_Toc216978227"/>
      <w:r>
        <w:t>договор найма</w:t>
      </w:r>
      <w:bookmarkEnd w:id="0"/>
    </w:p>
    <w:p w14:paraId="2A9FABCF" w14:textId="77777777" w:rsidR="007A44F2" w:rsidRDefault="007A44F2" w:rsidP="007A44F2"/>
    <w:p w14:paraId="4A8EEC94" w14:textId="77777777" w:rsidR="007A44F2" w:rsidRDefault="007A44F2" w:rsidP="00B25C4E">
      <w:pPr>
        <w:pStyle w:val="-2"/>
        <w:numPr>
          <w:ilvl w:val="0"/>
          <w:numId w:val="0"/>
        </w:numPr>
        <w:ind w:left="5676" w:firstLine="696"/>
      </w:pPr>
      <w:bookmarkStart w:id="1" w:name="_Toc216978228"/>
      <w:r>
        <w:t>квартиры</w:t>
      </w:r>
      <w:bookmarkEnd w:id="1"/>
    </w:p>
    <w:p w14:paraId="6816D56F" w14:textId="77777777" w:rsidR="007A44F2" w:rsidRDefault="007A44F2" w:rsidP="007A44F2"/>
    <w:p w14:paraId="4F070433" w14:textId="77777777" w:rsidR="00616395" w:rsidRDefault="00744DCB" w:rsidP="00616395">
      <w:r>
        <w:t>Гр</w:t>
      </w:r>
      <w:r w:rsidRPr="00744DCB">
        <w:t xml:space="preserve">. </w:t>
      </w:r>
      <w:r w:rsidRPr="00744DCB">
        <w:rPr>
          <w:u w:val="dotted"/>
        </w:rPr>
        <w:tab/>
      </w:r>
      <w:r w:rsidRPr="00744DCB">
        <w:rPr>
          <w:u w:val="dotted"/>
        </w:rPr>
        <w:tab/>
      </w:r>
      <w:r w:rsidRPr="00744DCB">
        <w:rPr>
          <w:u w:val="dotted"/>
        </w:rPr>
        <w:tab/>
      </w:r>
      <w:r w:rsidRPr="00744DCB">
        <w:rPr>
          <w:u w:val="dotted"/>
        </w:rPr>
        <w:tab/>
      </w:r>
      <w:r w:rsidRPr="00744DCB">
        <w:rPr>
          <w:u w:val="dotted"/>
        </w:rPr>
        <w:tab/>
      </w:r>
      <w:r w:rsidRPr="00744DCB">
        <w:rPr>
          <w:u w:val="dotted"/>
        </w:rPr>
        <w:tab/>
      </w:r>
      <w:r w:rsidRPr="00744DCB">
        <w:rPr>
          <w:u w:val="dotted"/>
        </w:rPr>
        <w:tab/>
      </w:r>
      <w:r w:rsidRPr="00744DCB">
        <w:rPr>
          <w:u w:val="dotted"/>
        </w:rPr>
        <w:tab/>
      </w:r>
      <w:r w:rsidRPr="00744DCB">
        <w:t xml:space="preserve">, </w:t>
      </w:r>
      <w:r>
        <w:t>Паспорт</w:t>
      </w:r>
      <w:r w:rsidRPr="00744DCB">
        <w:t>:</w:t>
      </w:r>
      <w:r>
        <w:t xml:space="preserve"> серия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Pr="00744DCB">
        <w:t xml:space="preserve">, </w:t>
      </w:r>
      <w:r>
        <w:t xml:space="preserve">№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Pr="00744DCB">
        <w:t xml:space="preserve">, </w:t>
      </w:r>
      <w:r>
        <w:t xml:space="preserve">выданный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Pr="00744DCB">
        <w:t>,</w:t>
      </w:r>
      <w:r>
        <w:t xml:space="preserve"> проживающий по адресу</w:t>
      </w:r>
      <w:r w:rsidRPr="00744DCB">
        <w:t xml:space="preserve">: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Pr="00744DCB">
        <w:t>,</w:t>
      </w:r>
      <w:r>
        <w:t xml:space="preserve"> именуемый в дальнейшем «</w:t>
      </w:r>
      <w:r>
        <w:rPr>
          <w:b/>
        </w:rPr>
        <w:t>Наниматель</w:t>
      </w:r>
      <w:r>
        <w:t>»</w:t>
      </w:r>
      <w:r w:rsidRPr="00744DCB">
        <w:t xml:space="preserve">, </w:t>
      </w:r>
      <w:r>
        <w:t>с одной стороны</w:t>
      </w:r>
      <w:r w:rsidRPr="00744DCB">
        <w:t xml:space="preserve">, </w:t>
      </w:r>
      <w:r>
        <w:t>и гр</w:t>
      </w:r>
      <w:r w:rsidRPr="00744DCB">
        <w:t xml:space="preserve">.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Pr="00744DCB">
        <w:t xml:space="preserve">, </w:t>
      </w:r>
      <w:r>
        <w:t>паспорт</w:t>
      </w:r>
      <w:r w:rsidRPr="00744DCB">
        <w:t xml:space="preserve">: </w:t>
      </w:r>
      <w:r>
        <w:t xml:space="preserve">серия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Pr="00744DCB">
        <w:t xml:space="preserve">, </w:t>
      </w:r>
      <w:r>
        <w:t xml:space="preserve">№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Pr="00744DCB">
        <w:t xml:space="preserve">, </w:t>
      </w:r>
      <w:r>
        <w:t xml:space="preserve">выданный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Pr="00744DCB">
        <w:t xml:space="preserve">, </w:t>
      </w:r>
      <w:r>
        <w:t>проживающий по адресу</w:t>
      </w:r>
      <w:r w:rsidRPr="00744DCB">
        <w:t xml:space="preserve">: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616395">
        <w:t>, именуемый в дальнейшем «</w:t>
      </w:r>
      <w:r w:rsidR="00616395">
        <w:rPr>
          <w:b/>
        </w:rPr>
        <w:t>Наймодатель</w:t>
      </w:r>
      <w:r w:rsidR="00616395">
        <w:t>»</w:t>
      </w:r>
      <w:r w:rsidR="00616395" w:rsidRPr="00616395">
        <w:t xml:space="preserve">, </w:t>
      </w:r>
      <w:r w:rsidR="00616395">
        <w:t>с другой стороны</w:t>
      </w:r>
      <w:r w:rsidR="00616395" w:rsidRPr="00616395">
        <w:t xml:space="preserve">, </w:t>
      </w:r>
      <w:r w:rsidR="00616395">
        <w:t>именуемые в дальнейшем «</w:t>
      </w:r>
      <w:r w:rsidR="00616395">
        <w:rPr>
          <w:b/>
        </w:rPr>
        <w:t>Стороны</w:t>
      </w:r>
      <w:r w:rsidR="00616395">
        <w:t>»</w:t>
      </w:r>
      <w:r w:rsidR="00616395" w:rsidRPr="00616395">
        <w:t xml:space="preserve">, </w:t>
      </w:r>
      <w:r w:rsidR="00616395">
        <w:t>заключили настоящий договор</w:t>
      </w:r>
      <w:r w:rsidR="00616395" w:rsidRPr="00616395">
        <w:t xml:space="preserve">, </w:t>
      </w:r>
      <w:r w:rsidR="00616395">
        <w:t>в дальнейшем «</w:t>
      </w:r>
      <w:r w:rsidR="00616395">
        <w:rPr>
          <w:b/>
        </w:rPr>
        <w:t>Договор</w:t>
      </w:r>
      <w:r w:rsidR="00616395">
        <w:t>»</w:t>
      </w:r>
      <w:r w:rsidR="00616395" w:rsidRPr="00616395">
        <w:t xml:space="preserve">, </w:t>
      </w:r>
      <w:r w:rsidR="00616395">
        <w:t>о нижеследующем</w:t>
      </w:r>
      <w:r w:rsidR="00616395" w:rsidRPr="00616395">
        <w:t>:</w:t>
      </w:r>
    </w:p>
    <w:p w14:paraId="5B39028D" w14:textId="77777777" w:rsidR="00B25C4E" w:rsidRDefault="00B25C4E" w:rsidP="00616395"/>
    <w:p w14:paraId="3523B5E3" w14:textId="77777777" w:rsidR="00B25C4E" w:rsidRDefault="00B25C4E">
      <w:pPr>
        <w:jc w:val="left"/>
      </w:pPr>
      <w:r>
        <w:br w:type="page"/>
      </w:r>
    </w:p>
    <w:p w14:paraId="36059710" w14:textId="77777777" w:rsidR="00B25C4E" w:rsidRPr="00B25C4E" w:rsidRDefault="00B25C4E" w:rsidP="00B25C4E">
      <w:pPr>
        <w:sectPr w:rsidR="00B25C4E" w:rsidRPr="00B25C4E" w:rsidSect="00F25773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0F81133D" w14:textId="77777777" w:rsidR="00616395" w:rsidRDefault="00231B94" w:rsidP="00AB619C">
      <w:pPr>
        <w:pStyle w:val="-1"/>
      </w:pPr>
      <w:bookmarkStart w:id="2" w:name="_Toc216978229"/>
      <w:r>
        <w:lastRenderedPageBreak/>
        <w:t>предмет договора</w:t>
      </w:r>
      <w:bookmarkEnd w:id="2"/>
    </w:p>
    <w:p w14:paraId="65CBB724" w14:textId="77777777" w:rsidR="00231B94" w:rsidRDefault="00231B94" w:rsidP="00AB619C">
      <w:pPr>
        <w:pStyle w:val="-2"/>
      </w:pPr>
      <w:bookmarkStart w:id="3" w:name="_Toc216978230"/>
      <w:r w:rsidRPr="00231B94">
        <w:t>Наймодатель сдает в наем принадлежащую ему квартиру из</w:t>
      </w:r>
      <w:r>
        <w:t xml:space="preserve"> </w:t>
      </w:r>
      <w:r>
        <w:rPr>
          <w:u w:val="dotted"/>
        </w:rPr>
        <w:tab/>
      </w:r>
      <w:r>
        <w:rPr>
          <w:u w:val="dotted"/>
        </w:rPr>
        <w:tab/>
        <w:t xml:space="preserve"> </w:t>
      </w:r>
      <w:r>
        <w:t xml:space="preserve"> комнат</w:t>
      </w:r>
      <w:r w:rsidRPr="00231B94">
        <w:t xml:space="preserve">, </w:t>
      </w:r>
      <w:r>
        <w:t>находящуюся по адресу</w:t>
      </w:r>
      <w:r w:rsidRPr="00231B94">
        <w:t xml:space="preserve">: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Pr="00231B94">
        <w:t>, далее Квартира, с установленным в ней телефоном</w:t>
      </w:r>
      <w:r>
        <w:t xml:space="preserve">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Pr="00231B94">
        <w:t>, и с находящимся в Квартире имуществом, далее</w:t>
      </w:r>
      <w:r>
        <w:t xml:space="preserve"> «</w:t>
      </w:r>
      <w:r>
        <w:rPr>
          <w:b/>
        </w:rPr>
        <w:t>Имущество</w:t>
      </w:r>
      <w:r>
        <w:t>»</w:t>
      </w:r>
      <w:r w:rsidRPr="00231B94">
        <w:t>, Нанимателю.</w:t>
      </w:r>
      <w:bookmarkEnd w:id="3"/>
    </w:p>
    <w:p w14:paraId="533DD1D2" w14:textId="77777777" w:rsidR="00B25C4E" w:rsidRDefault="00B25C4E" w:rsidP="00B25C4E"/>
    <w:p w14:paraId="05A734CB" w14:textId="77777777" w:rsidR="00B25C4E" w:rsidRDefault="00B25C4E" w:rsidP="00B25C4E">
      <w:pPr>
        <w:pStyle w:val="-10"/>
      </w:pPr>
      <w:bookmarkStart w:id="4" w:name="_Toc216978231"/>
      <w:r>
        <w:t>срок действия и порядок исполнения договора</w:t>
      </w:r>
      <w:bookmarkEnd w:id="4"/>
    </w:p>
    <w:p w14:paraId="7AA0F881" w14:textId="77777777" w:rsidR="00B25C4E" w:rsidRDefault="00DF526F" w:rsidP="00CB65FF">
      <w:pPr>
        <w:pStyle w:val="-2"/>
        <w:numPr>
          <w:ilvl w:val="1"/>
          <w:numId w:val="8"/>
        </w:numPr>
      </w:pPr>
      <w:bookmarkStart w:id="5" w:name="_Toc216978232"/>
      <w:r w:rsidRPr="00DF526F">
        <w:t>Не позднее</w:t>
      </w:r>
      <w:r>
        <w:t xml:space="preserve"> «</w:t>
      </w:r>
      <w:r>
        <w:rPr>
          <w:u w:val="dotted"/>
        </w:rPr>
        <w:tab/>
      </w:r>
      <w:r>
        <w:rPr>
          <w:u w:val="dotted"/>
        </w:rPr>
        <w:tab/>
      </w:r>
      <w:r>
        <w:t xml:space="preserve">»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 xml:space="preserve"> 2025 года</w:t>
      </w:r>
      <w:r w:rsidRPr="00DF526F">
        <w:t xml:space="preserve">, </w:t>
      </w:r>
      <w:r>
        <w:t xml:space="preserve">в период          с </w:t>
      </w:r>
      <w:r>
        <w:rPr>
          <w:u w:val="dotted"/>
        </w:rPr>
        <w:tab/>
      </w:r>
      <w:r>
        <w:rPr>
          <w:u w:val="dotted"/>
        </w:rPr>
        <w:tab/>
        <w:t xml:space="preserve"> </w:t>
      </w:r>
      <w:r>
        <w:t xml:space="preserve">до </w:t>
      </w:r>
      <w:r>
        <w:rPr>
          <w:u w:val="dotted"/>
        </w:rPr>
        <w:tab/>
      </w:r>
      <w:r>
        <w:rPr>
          <w:u w:val="dotted"/>
        </w:rPr>
        <w:tab/>
      </w:r>
      <w:r>
        <w:t xml:space="preserve"> часов </w:t>
      </w:r>
      <w:r w:rsidRPr="00DF526F">
        <w:t>Наймодатель передает, а Наниматель принимает Квартиру, ключи от Квартиры и почтового ящика, Имущество, согласно описи (Приложение №1). Датой начала найма Стороны договорились считать</w:t>
      </w:r>
      <w:r>
        <w:t xml:space="preserve"> «</w:t>
      </w:r>
      <w:r>
        <w:rPr>
          <w:u w:val="dotted"/>
        </w:rPr>
        <w:tab/>
      </w:r>
      <w:r>
        <w:rPr>
          <w:u w:val="dotted"/>
        </w:rPr>
        <w:tab/>
      </w:r>
      <w:r>
        <w:t xml:space="preserve">»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 xml:space="preserve"> 2025</w:t>
      </w:r>
      <w:bookmarkEnd w:id="5"/>
    </w:p>
    <w:p w14:paraId="0C6A65E0" w14:textId="77777777" w:rsidR="00DF526F" w:rsidRDefault="00DF526F" w:rsidP="00CB65FF">
      <w:pPr>
        <w:pStyle w:val="-2"/>
        <w:numPr>
          <w:ilvl w:val="1"/>
          <w:numId w:val="8"/>
        </w:numPr>
      </w:pPr>
      <w:bookmarkStart w:id="6" w:name="_Toc216978233"/>
      <w:r>
        <w:t>Срок найма с «</w:t>
      </w:r>
      <w:r>
        <w:rPr>
          <w:u w:val="dotted"/>
        </w:rPr>
        <w:tab/>
      </w:r>
      <w:r>
        <w:rPr>
          <w:u w:val="dotted"/>
        </w:rPr>
        <w:tab/>
      </w:r>
      <w:r>
        <w:t xml:space="preserve">»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 xml:space="preserve"> 2025 года по «</w:t>
      </w:r>
      <w:r>
        <w:rPr>
          <w:u w:val="dotted"/>
        </w:rPr>
        <w:tab/>
      </w:r>
      <w:r>
        <w:rPr>
          <w:u w:val="dotted"/>
        </w:rPr>
        <w:tab/>
      </w:r>
      <w:r>
        <w:t xml:space="preserve">»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 xml:space="preserve"> 2025 года</w:t>
      </w:r>
      <w:r w:rsidRPr="00DF526F">
        <w:t>.</w:t>
      </w:r>
      <w:bookmarkEnd w:id="6"/>
    </w:p>
    <w:p w14:paraId="68D30356" w14:textId="77777777" w:rsidR="00DF526F" w:rsidRDefault="00DF526F" w:rsidP="00CB65FF">
      <w:pPr>
        <w:pStyle w:val="-2"/>
        <w:numPr>
          <w:ilvl w:val="1"/>
          <w:numId w:val="8"/>
        </w:numPr>
      </w:pPr>
      <w:bookmarkStart w:id="7" w:name="_Toc216978234"/>
      <w:r w:rsidRPr="00DF526F">
        <w:t>Договор действует с момента подписания и может быть продлен за один месяц до окончания срока найма по соглашению Сторон.</w:t>
      </w:r>
      <w:bookmarkEnd w:id="7"/>
    </w:p>
    <w:p w14:paraId="0233E698" w14:textId="77777777" w:rsidR="00036C75" w:rsidRDefault="00036C75" w:rsidP="00036C75"/>
    <w:p w14:paraId="1C21FB5C" w14:textId="77777777" w:rsidR="00036C75" w:rsidRDefault="00036C75" w:rsidP="00036C75">
      <w:pPr>
        <w:pStyle w:val="-10"/>
      </w:pPr>
      <w:bookmarkStart w:id="8" w:name="_Toc216978235"/>
      <w:r>
        <w:t>расчеты сторон</w:t>
      </w:r>
      <w:bookmarkEnd w:id="8"/>
    </w:p>
    <w:p w14:paraId="5EB4BD5B" w14:textId="77777777" w:rsidR="00036C75" w:rsidRDefault="00036C75" w:rsidP="00CB65FF">
      <w:pPr>
        <w:pStyle w:val="-2"/>
        <w:numPr>
          <w:ilvl w:val="1"/>
          <w:numId w:val="8"/>
        </w:numPr>
      </w:pPr>
      <w:bookmarkStart w:id="9" w:name="_Toc216978236"/>
      <w:r>
        <w:t xml:space="preserve">Плата за один месяц квартиры составляет </w:t>
      </w:r>
      <w:r>
        <w:rPr>
          <w:u w:val="dotted"/>
        </w:rPr>
        <w:tab/>
      </w:r>
      <w:r>
        <w:rPr>
          <w:u w:val="dotted"/>
        </w:rPr>
        <w:tab/>
      </w:r>
      <w:r>
        <w:t xml:space="preserve"> рублей</w:t>
      </w:r>
      <w:r w:rsidRPr="00036C75">
        <w:t>.</w:t>
      </w:r>
      <w:bookmarkEnd w:id="9"/>
    </w:p>
    <w:p w14:paraId="56D14118" w14:textId="77777777" w:rsidR="00036C75" w:rsidRDefault="00036C75" w:rsidP="00CB65FF">
      <w:pPr>
        <w:pStyle w:val="-2"/>
        <w:numPr>
          <w:ilvl w:val="1"/>
          <w:numId w:val="8"/>
        </w:numPr>
      </w:pPr>
      <w:bookmarkStart w:id="10" w:name="_Toc216978237"/>
      <w:r w:rsidRPr="00036C75">
        <w:t>При подписании Договора Наниматель выплатил Наймодателю аванс в размере</w:t>
      </w:r>
      <w:r>
        <w:t xml:space="preserve"> </w:t>
      </w:r>
      <w:r>
        <w:rPr>
          <w:u w:val="dotted"/>
        </w:rPr>
        <w:tab/>
      </w:r>
      <w:r>
        <w:rPr>
          <w:u w:val="dotted"/>
        </w:rPr>
        <w:tab/>
      </w:r>
      <w:r>
        <w:t xml:space="preserve"> рублей</w:t>
      </w:r>
      <w:r w:rsidRPr="00036C75">
        <w:t>.</w:t>
      </w:r>
      <w:bookmarkEnd w:id="10"/>
    </w:p>
    <w:p w14:paraId="34BB2B48" w14:textId="77777777" w:rsidR="00036C75" w:rsidRDefault="00036C75" w:rsidP="00CB65FF">
      <w:pPr>
        <w:pStyle w:val="-2"/>
        <w:numPr>
          <w:ilvl w:val="1"/>
          <w:numId w:val="8"/>
        </w:numPr>
      </w:pPr>
      <w:bookmarkStart w:id="11" w:name="_Toc216978238"/>
      <w:r w:rsidRPr="00036C75">
        <w:t>При передаче квартиры Наниматель выплатил Наймодателю за первые</w:t>
      </w:r>
      <w:r>
        <w:t xml:space="preserve"> </w:t>
      </w:r>
      <w:r>
        <w:rPr>
          <w:u w:val="dotted"/>
        </w:rPr>
        <w:tab/>
      </w:r>
      <w:r>
        <w:rPr>
          <w:u w:val="dotted"/>
        </w:rPr>
        <w:tab/>
      </w:r>
      <w:r>
        <w:t xml:space="preserve"> месяцев найма </w:t>
      </w:r>
      <w:r>
        <w:rPr>
          <w:u w:val="dotted"/>
        </w:rPr>
        <w:tab/>
      </w:r>
      <w:r>
        <w:rPr>
          <w:u w:val="dotted"/>
        </w:rPr>
        <w:tab/>
      </w:r>
      <w:r>
        <w:t xml:space="preserve"> рублей</w:t>
      </w:r>
      <w:r w:rsidRPr="00036C75">
        <w:t>, а также внес залог за имущество и телефонные переговоры в сумме</w:t>
      </w:r>
      <w:r>
        <w:t xml:space="preserve"> </w:t>
      </w:r>
      <w:r>
        <w:rPr>
          <w:u w:val="dotted"/>
        </w:rPr>
        <w:tab/>
      </w:r>
      <w:r>
        <w:rPr>
          <w:u w:val="dotted"/>
        </w:rPr>
        <w:tab/>
      </w:r>
      <w:r>
        <w:t xml:space="preserve"> рублей</w:t>
      </w:r>
      <w:r w:rsidRPr="00036C75">
        <w:t>.</w:t>
      </w:r>
      <w:bookmarkEnd w:id="11"/>
    </w:p>
    <w:p w14:paraId="0B7842C6" w14:textId="77777777" w:rsidR="00036C75" w:rsidRDefault="00036C75" w:rsidP="00036C75">
      <w:pPr>
        <w:jc w:val="left"/>
      </w:pPr>
      <w:r>
        <w:br w:type="page"/>
      </w:r>
    </w:p>
    <w:p w14:paraId="1FA662B3" w14:textId="77777777" w:rsidR="00036C75" w:rsidRDefault="00036C75" w:rsidP="00036C75">
      <w:pPr>
        <w:pStyle w:val="-10"/>
      </w:pPr>
      <w:bookmarkStart w:id="12" w:name="_Toc216978239"/>
      <w:r>
        <w:lastRenderedPageBreak/>
        <w:t>обязанности сторон</w:t>
      </w:r>
      <w:bookmarkEnd w:id="12"/>
    </w:p>
    <w:p w14:paraId="4D252C6B" w14:textId="77777777" w:rsidR="00036C75" w:rsidRPr="00036C75" w:rsidRDefault="00036C75" w:rsidP="00036C75">
      <w:pPr>
        <w:ind w:left="360"/>
      </w:pPr>
      <w:r>
        <w:t>Наниматель обязуется</w:t>
      </w:r>
      <w:r>
        <w:rPr>
          <w:lang w:val="en-US"/>
        </w:rPr>
        <w:t>:</w:t>
      </w:r>
    </w:p>
    <w:p w14:paraId="2625D1F9" w14:textId="77777777" w:rsidR="00036C75" w:rsidRDefault="00036C75" w:rsidP="00CB65FF">
      <w:pPr>
        <w:pStyle w:val="-2"/>
        <w:numPr>
          <w:ilvl w:val="1"/>
          <w:numId w:val="8"/>
        </w:numPr>
      </w:pPr>
      <w:bookmarkStart w:id="13" w:name="_Toc216978240"/>
      <w:r w:rsidRPr="00036C75">
        <w:lastRenderedPageBreak/>
        <w:t>Вносить плату за последующий, после оплаченного, период найма за каждые  расчетных месяца(ев) не позднее, чем за</w:t>
      </w:r>
      <w:r>
        <w:t xml:space="preserve">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 xml:space="preserve"> дней до окончания оплаченного периода найма</w:t>
      </w:r>
      <w:r w:rsidRPr="00036C75">
        <w:t>.</w:t>
      </w:r>
      <w:bookmarkEnd w:id="13"/>
    </w:p>
    <w:p w14:paraId="13F513C7" w14:textId="77777777" w:rsidR="00036C75" w:rsidRDefault="00036C75" w:rsidP="00CB65FF">
      <w:pPr>
        <w:pStyle w:val="-2"/>
        <w:numPr>
          <w:ilvl w:val="1"/>
          <w:numId w:val="8"/>
        </w:numPr>
      </w:pPr>
      <w:bookmarkStart w:id="14" w:name="_Toc216978241"/>
      <w:r w:rsidRPr="00036C75">
        <w:t>Использовать Квартиру только для проживания.</w:t>
      </w:r>
      <w:bookmarkEnd w:id="14"/>
    </w:p>
    <w:p w14:paraId="3C04765C" w14:textId="77777777" w:rsidR="00036C75" w:rsidRDefault="00036C75" w:rsidP="00CB65FF">
      <w:pPr>
        <w:pStyle w:val="-2"/>
        <w:numPr>
          <w:ilvl w:val="1"/>
          <w:numId w:val="8"/>
        </w:numPr>
      </w:pPr>
      <w:bookmarkStart w:id="15" w:name="_Toc216978242"/>
      <w:r w:rsidRPr="00036C75">
        <w:t>Не сдавать Квартиру в поднайм, и не допускать проживания в Квартира иных лиц, кроме ниже перечисленных:</w:t>
      </w:r>
      <w:r>
        <w:t xml:space="preserve">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 xml:space="preserve"> </w:t>
      </w:r>
      <w:r w:rsidRPr="00036C75">
        <w:t>.</w:t>
      </w:r>
      <w:bookmarkEnd w:id="15"/>
    </w:p>
    <w:p w14:paraId="123D82B0" w14:textId="77777777" w:rsidR="00036C75" w:rsidRDefault="00036C75" w:rsidP="00CB65FF">
      <w:pPr>
        <w:pStyle w:val="-2"/>
        <w:numPr>
          <w:ilvl w:val="1"/>
          <w:numId w:val="8"/>
        </w:numPr>
      </w:pPr>
      <w:bookmarkStart w:id="16" w:name="_Toc216978243"/>
      <w:r w:rsidRPr="00036C75">
        <w:t>Не производить в Квартире переделки без письменного на то разрешения Наймодателя.</w:t>
      </w:r>
      <w:bookmarkEnd w:id="16"/>
    </w:p>
    <w:p w14:paraId="5CCB568E" w14:textId="77777777" w:rsidR="00036C75" w:rsidRDefault="00036C75" w:rsidP="00CB65FF">
      <w:pPr>
        <w:pStyle w:val="-2"/>
        <w:numPr>
          <w:ilvl w:val="1"/>
          <w:numId w:val="8"/>
        </w:numPr>
      </w:pPr>
      <w:bookmarkStart w:id="17" w:name="_Toc216978244"/>
      <w:r w:rsidRPr="00036C75">
        <w:t>Своевременно оплачивать междугородние и международные телефонные переговоры, а также другие платные услуги, предоставляемые по телефону в кредит.</w:t>
      </w:r>
      <w:bookmarkEnd w:id="17"/>
    </w:p>
    <w:p w14:paraId="7FC45D66" w14:textId="77777777" w:rsidR="00036C75" w:rsidRDefault="00036C75" w:rsidP="00CB65FF">
      <w:pPr>
        <w:pStyle w:val="-2"/>
        <w:numPr>
          <w:ilvl w:val="1"/>
          <w:numId w:val="8"/>
        </w:numPr>
      </w:pPr>
      <w:bookmarkStart w:id="18" w:name="_Toc216978245"/>
      <w:r w:rsidRPr="00036C75">
        <w:t>Обеспечить доступ Наймодателя в Квартиру в течение суток с момента оповещения Наймодателем.</w:t>
      </w:r>
      <w:bookmarkEnd w:id="18"/>
    </w:p>
    <w:p w14:paraId="2B400DC3" w14:textId="77777777" w:rsidR="00036C75" w:rsidRDefault="00036C75" w:rsidP="00CB65FF">
      <w:pPr>
        <w:pStyle w:val="-2"/>
        <w:numPr>
          <w:ilvl w:val="1"/>
          <w:numId w:val="8"/>
        </w:numPr>
      </w:pPr>
      <w:bookmarkStart w:id="19" w:name="_Toc216978246"/>
      <w:r w:rsidRPr="00036C75">
        <w:t>Возместить Наймодателю любой ущерб, нанесенный Квартире и Имуществу, неправильным их использованием или запущением, в течение</w:t>
      </w:r>
      <w:r>
        <w:t xml:space="preserve">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 xml:space="preserve"> </w:t>
      </w:r>
      <w:r w:rsidRPr="00036C75">
        <w:t>календарных дней со дня оповещения Наймодателем.</w:t>
      </w:r>
      <w:bookmarkEnd w:id="19"/>
    </w:p>
    <w:p w14:paraId="535CC77B" w14:textId="77777777" w:rsidR="00036C75" w:rsidRDefault="00036C75" w:rsidP="00CB65FF">
      <w:pPr>
        <w:pStyle w:val="-2"/>
        <w:numPr>
          <w:ilvl w:val="1"/>
          <w:numId w:val="8"/>
        </w:numPr>
      </w:pPr>
      <w:bookmarkStart w:id="20" w:name="_Toc216978247"/>
      <w:r w:rsidRPr="00036C75">
        <w:t>По истечении срока найма возвратить Наймодателю Квартиру, все экземпляры ключей и Имущество с оформлением Акта окончаний найма.</w:t>
      </w:r>
      <w:bookmarkEnd w:id="20"/>
    </w:p>
    <w:p w14:paraId="295DAB20" w14:textId="77777777" w:rsidR="00036C75" w:rsidRDefault="00036C75" w:rsidP="00CB65FF">
      <w:pPr>
        <w:pStyle w:val="-2"/>
        <w:numPr>
          <w:ilvl w:val="1"/>
          <w:numId w:val="8"/>
        </w:numPr>
      </w:pPr>
      <w:bookmarkStart w:id="21" w:name="_Toc216978248"/>
      <w:r w:rsidRPr="00036C75">
        <w:t>В случае отказа от продления Договора или при досрочном прекращении Договора по инициативе Нанимателя, предоставить Наймодателю возможность показа Квартиры потенциальным нанимателям в течение последнего расчетного месяца найма.</w:t>
      </w:r>
      <w:r>
        <w:t xml:space="preserve"> </w:t>
      </w:r>
      <w:r w:rsidRPr="00036C75">
        <w:t>Наймодатель обязуется:</w:t>
      </w:r>
      <w:bookmarkEnd w:id="21"/>
    </w:p>
    <w:p w14:paraId="097AC49E" w14:textId="77777777" w:rsidR="00036C75" w:rsidRDefault="00036C75" w:rsidP="00CB65FF">
      <w:pPr>
        <w:pStyle w:val="-2"/>
        <w:numPr>
          <w:ilvl w:val="1"/>
          <w:numId w:val="8"/>
        </w:numPr>
      </w:pPr>
      <w:bookmarkStart w:id="22" w:name="_Toc216978249"/>
      <w:r w:rsidRPr="00036C75">
        <w:t>В течение срока действия Договора не продавать Квартиру и не предпринимать каких-либо действий, которые могут воспрепятствовать Нанимателю в пользовании ей.</w:t>
      </w:r>
      <w:bookmarkEnd w:id="22"/>
    </w:p>
    <w:p w14:paraId="45D59AA5" w14:textId="77777777" w:rsidR="00036C75" w:rsidRDefault="00866B16" w:rsidP="00CB65FF">
      <w:pPr>
        <w:pStyle w:val="-2"/>
        <w:numPr>
          <w:ilvl w:val="1"/>
          <w:numId w:val="8"/>
        </w:numPr>
      </w:pPr>
      <w:bookmarkStart w:id="23" w:name="_Toc216978250"/>
      <w:r w:rsidRPr="00866B16">
        <w:t>При получении платы за наем выдать Нанимателю расписку.</w:t>
      </w:r>
      <w:bookmarkEnd w:id="23"/>
    </w:p>
    <w:p w14:paraId="2E9A7D17" w14:textId="77777777" w:rsidR="00866B16" w:rsidRDefault="00866B16">
      <w:pPr>
        <w:jc w:val="left"/>
      </w:pPr>
      <w:r>
        <w:br w:type="page"/>
      </w:r>
    </w:p>
    <w:p w14:paraId="77BDAA54" w14:textId="77777777" w:rsidR="00866B16" w:rsidRDefault="00866B16" w:rsidP="00CB65FF">
      <w:pPr>
        <w:pStyle w:val="-2"/>
        <w:numPr>
          <w:ilvl w:val="1"/>
          <w:numId w:val="8"/>
        </w:numPr>
      </w:pPr>
      <w:bookmarkStart w:id="24" w:name="_Toc216978251"/>
      <w:r w:rsidRPr="00866B16">
        <w:lastRenderedPageBreak/>
        <w:t>Не чаще одного раза в месяц, в присутствии Нанимателя и в удобное для него время, проверять состояние Квартиры, исправность и сохранность Имущества.</w:t>
      </w:r>
      <w:bookmarkEnd w:id="24"/>
    </w:p>
    <w:p w14:paraId="423C4397" w14:textId="77777777" w:rsidR="00866B16" w:rsidRDefault="00866B16" w:rsidP="00CB65FF">
      <w:pPr>
        <w:pStyle w:val="-2"/>
        <w:numPr>
          <w:ilvl w:val="1"/>
          <w:numId w:val="8"/>
        </w:numPr>
      </w:pPr>
      <w:bookmarkStart w:id="25" w:name="_Toc216978252"/>
      <w:r w:rsidRPr="00866B16">
        <w:t>Оплачивать коммунальные услуги и абонентскую плату за телефон.</w:t>
      </w:r>
      <w:bookmarkEnd w:id="25"/>
    </w:p>
    <w:p w14:paraId="1CF9C110" w14:textId="77777777" w:rsidR="00866B16" w:rsidRDefault="00866B16" w:rsidP="00CB65FF">
      <w:pPr>
        <w:pStyle w:val="-2"/>
        <w:numPr>
          <w:ilvl w:val="1"/>
          <w:numId w:val="8"/>
        </w:numPr>
      </w:pPr>
      <w:bookmarkStart w:id="26" w:name="_Toc216978253"/>
      <w:r w:rsidRPr="00866B16">
        <w:t>П</w:t>
      </w:r>
      <w:r>
        <w:t>р</w:t>
      </w:r>
      <w:r w:rsidRPr="00866B16">
        <w:t>и передаче своих прав и обязанностей по Договору третьим лицам письменно известить об этом Нанимателя.</w:t>
      </w:r>
      <w:bookmarkEnd w:id="26"/>
    </w:p>
    <w:p w14:paraId="3470480C" w14:textId="77777777" w:rsidR="00866B16" w:rsidRDefault="00866B16" w:rsidP="00866B16"/>
    <w:p w14:paraId="5288C7E7" w14:textId="77777777" w:rsidR="00866B16" w:rsidRDefault="00866B16" w:rsidP="00866B16">
      <w:pPr>
        <w:pStyle w:val="-10"/>
      </w:pPr>
      <w:bookmarkStart w:id="27" w:name="_Toc216978254"/>
      <w:r>
        <w:t>ответственность сторон</w:t>
      </w:r>
      <w:bookmarkEnd w:id="27"/>
    </w:p>
    <w:p w14:paraId="6469D710" w14:textId="77777777" w:rsidR="00866B16" w:rsidRDefault="00866B16" w:rsidP="00CB65FF">
      <w:pPr>
        <w:pStyle w:val="-2"/>
        <w:numPr>
          <w:ilvl w:val="1"/>
          <w:numId w:val="8"/>
        </w:numPr>
      </w:pPr>
      <w:bookmarkStart w:id="28" w:name="_Toc216978255"/>
      <w:r w:rsidRPr="00866B16">
        <w:t>Наймодатель заявляет о том, что на дату заключения Договора ему не известно о претензиях третьих лиц, которые могут быть к нему предъявлены, чем воспрепятствуют Нанимателю в пользовании Квартирой, Имуществом и телефоном.</w:t>
      </w:r>
      <w:bookmarkEnd w:id="28"/>
    </w:p>
    <w:p w14:paraId="4B6C5B1A" w14:textId="77777777" w:rsidR="00866B16" w:rsidRDefault="00866B16" w:rsidP="00CB65FF">
      <w:pPr>
        <w:pStyle w:val="-2"/>
        <w:numPr>
          <w:ilvl w:val="1"/>
          <w:numId w:val="8"/>
        </w:numPr>
      </w:pPr>
      <w:bookmarkStart w:id="29" w:name="_Toc216978256"/>
      <w:r w:rsidRPr="00866B16">
        <w:t>На сдачу Квартиры в найм Наймодателем получено согласие собственников и лиц, зарегистрированных по вышеуказанному адресу. В случае, если сособственники или лица, зарегистрированные в Квартире в течение срока найма воспрепятствуют Нанимателю в пользовании Квартирой, то Договор будет считаться расторгнутым по инициативе Наймодателя.</w:t>
      </w:r>
      <w:bookmarkEnd w:id="29"/>
    </w:p>
    <w:p w14:paraId="16EFC991" w14:textId="77777777" w:rsidR="00866B16" w:rsidRDefault="00866B16" w:rsidP="00CB65FF">
      <w:pPr>
        <w:pStyle w:val="-2"/>
        <w:numPr>
          <w:ilvl w:val="1"/>
          <w:numId w:val="8"/>
        </w:numPr>
      </w:pPr>
      <w:bookmarkStart w:id="30" w:name="_Toc216978257"/>
      <w:r w:rsidRPr="00866B16">
        <w:t>Изменение условий Договора возможно с согласия Сторон. Сторона, виновная в неисполнении п.2.1 Договора или предложившая изменение условий Договора, неприемлемое для другой Стороны, считается инициатором расторжения Договора.</w:t>
      </w:r>
      <w:bookmarkEnd w:id="30"/>
    </w:p>
    <w:p w14:paraId="08148058" w14:textId="77777777" w:rsidR="00866B16" w:rsidRDefault="00866B16">
      <w:pPr>
        <w:jc w:val="left"/>
      </w:pPr>
      <w:r>
        <w:br w:type="page"/>
      </w:r>
    </w:p>
    <w:p w14:paraId="158C5A15" w14:textId="77777777" w:rsidR="00866B16" w:rsidRDefault="00866B16" w:rsidP="00866B16">
      <w:pPr>
        <w:pStyle w:val="-10"/>
      </w:pPr>
      <w:bookmarkStart w:id="31" w:name="_Toc216978258"/>
      <w:r>
        <w:lastRenderedPageBreak/>
        <w:t>порядок расторжения договора</w:t>
      </w:r>
      <w:bookmarkEnd w:id="31"/>
    </w:p>
    <w:p w14:paraId="44688E40" w14:textId="77777777" w:rsidR="00866B16" w:rsidRDefault="00866B16" w:rsidP="00CB65FF">
      <w:pPr>
        <w:pStyle w:val="-2"/>
        <w:numPr>
          <w:ilvl w:val="1"/>
          <w:numId w:val="8"/>
        </w:numPr>
      </w:pPr>
      <w:bookmarkStart w:id="32" w:name="_Toc216978259"/>
      <w:r w:rsidRPr="00866B16">
        <w:t>При досрочном расторжении Договора по инициативе Нанимателя последний обязуется письменно предупредить Наймодателя за один месяц до даты расторжения Договора. В этом случае Наймодатель не позднее, чем за</w:t>
      </w:r>
      <w:r>
        <w:t xml:space="preserve">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 xml:space="preserve"> дней до окончания срока найма</w:t>
      </w:r>
      <w:r w:rsidRPr="00866B16">
        <w:t xml:space="preserve">, </w:t>
      </w:r>
      <w:r>
        <w:t>обязан возвратить Нанимателю плату за наем квартиры за оплаченный</w:t>
      </w:r>
      <w:r w:rsidRPr="00866B16">
        <w:t xml:space="preserve">, </w:t>
      </w:r>
      <w:r>
        <w:t>но непрожитый период найма</w:t>
      </w:r>
      <w:r w:rsidRPr="00866B16">
        <w:t>.</w:t>
      </w:r>
      <w:bookmarkEnd w:id="32"/>
    </w:p>
    <w:p w14:paraId="7A26170C" w14:textId="77777777" w:rsidR="00866B16" w:rsidRPr="00866B16" w:rsidRDefault="00866B16" w:rsidP="00CB65FF">
      <w:pPr>
        <w:pStyle w:val="-2"/>
        <w:numPr>
          <w:ilvl w:val="1"/>
          <w:numId w:val="8"/>
        </w:numPr>
      </w:pPr>
      <w:bookmarkStart w:id="33" w:name="_Toc216978260"/>
      <w:r w:rsidRPr="00866B16">
        <w:t>При досрочном расторжении Договора по инициативе Наймодателя последний обязуется:</w:t>
      </w:r>
      <w:bookmarkEnd w:id="33"/>
    </w:p>
    <w:p w14:paraId="224F137C" w14:textId="77777777" w:rsidR="00866B16" w:rsidRDefault="00866B16" w:rsidP="00CB65FF">
      <w:pPr>
        <w:pStyle w:val="-3"/>
        <w:numPr>
          <w:ilvl w:val="2"/>
          <w:numId w:val="8"/>
        </w:numPr>
      </w:pPr>
      <w:bookmarkStart w:id="34" w:name="_Toc216978261"/>
      <w:r w:rsidRPr="00866B16">
        <w:t>письменно предупредить Нанимателя за один месяц до даты расторжения Договора;</w:t>
      </w:r>
      <w:bookmarkEnd w:id="34"/>
    </w:p>
    <w:p w14:paraId="4EAB33B8" w14:textId="77777777" w:rsidR="00866B16" w:rsidRDefault="00866B16" w:rsidP="00CB65FF">
      <w:pPr>
        <w:pStyle w:val="-3"/>
        <w:numPr>
          <w:ilvl w:val="2"/>
          <w:numId w:val="8"/>
        </w:numPr>
      </w:pPr>
      <w:bookmarkStart w:id="35" w:name="_Toc216978262"/>
      <w:r w:rsidRPr="00866B16">
        <w:t>возвратить Нанимателю плату за оплаченный, но не прожитый период найма;</w:t>
      </w:r>
      <w:bookmarkEnd w:id="35"/>
    </w:p>
    <w:p w14:paraId="18EBF21D" w14:textId="77777777" w:rsidR="00866B16" w:rsidRPr="00866B16" w:rsidRDefault="00866B16" w:rsidP="00CB65FF">
      <w:pPr>
        <w:pStyle w:val="-3"/>
        <w:numPr>
          <w:ilvl w:val="2"/>
          <w:numId w:val="8"/>
        </w:numPr>
      </w:pPr>
      <w:bookmarkStart w:id="36" w:name="_Toc216978263"/>
      <w:r w:rsidRPr="00866B16">
        <w:t>возместить Нанимателю затраты на наем другой квартиры и переезд в размере фактически понесенных им затрат, но не менее месячной платы за наем Квартиры указанной в п.3.1 Договора.</w:t>
      </w:r>
      <w:bookmarkEnd w:id="36"/>
    </w:p>
    <w:p w14:paraId="2EB3F4F7" w14:textId="77777777" w:rsidR="00866B16" w:rsidRDefault="00866B16" w:rsidP="00CB65FF">
      <w:pPr>
        <w:pStyle w:val="-2"/>
        <w:numPr>
          <w:ilvl w:val="1"/>
          <w:numId w:val="8"/>
        </w:numPr>
      </w:pPr>
      <w:bookmarkStart w:id="37" w:name="_Toc216978264"/>
      <w:r w:rsidRPr="00866B16">
        <w:t xml:space="preserve">Наймодатель вправе расторгнуть Договор в одностороннем порядке и потребовать освобождения Квартиры в течение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Pr="00866B16">
        <w:t xml:space="preserve"> </w:t>
      </w:r>
      <w:r>
        <w:t>календарных дней</w:t>
      </w:r>
      <w:r w:rsidRPr="00866B16">
        <w:t xml:space="preserve">, </w:t>
      </w:r>
      <w:r>
        <w:t>а Наниматель обязан освободить Квартиру</w:t>
      </w:r>
      <w:r w:rsidRPr="00866B16">
        <w:t xml:space="preserve">, </w:t>
      </w:r>
      <w:r>
        <w:t>в случае</w:t>
      </w:r>
      <w:r w:rsidRPr="00866B16">
        <w:t>:</w:t>
      </w:r>
      <w:bookmarkEnd w:id="37"/>
    </w:p>
    <w:p w14:paraId="48C96492" w14:textId="77777777" w:rsidR="00866B16" w:rsidRDefault="00866B16" w:rsidP="00CB65FF">
      <w:pPr>
        <w:pStyle w:val="-3"/>
        <w:numPr>
          <w:ilvl w:val="2"/>
          <w:numId w:val="8"/>
        </w:numPr>
      </w:pPr>
      <w:bookmarkStart w:id="38" w:name="_Toc216978265"/>
      <w:r w:rsidRPr="00866B16">
        <w:t>нарушения Нанимателем своих обязательств по пп.4,2, 4.3 Договора;</w:t>
      </w:r>
      <w:bookmarkEnd w:id="38"/>
    </w:p>
    <w:p w14:paraId="712421C2" w14:textId="77777777" w:rsidR="00866B16" w:rsidRDefault="00866B16" w:rsidP="00CB65FF">
      <w:pPr>
        <w:pStyle w:val="-3"/>
        <w:numPr>
          <w:ilvl w:val="2"/>
          <w:numId w:val="8"/>
        </w:numPr>
      </w:pPr>
      <w:bookmarkStart w:id="39" w:name="_Toc216978266"/>
      <w:r w:rsidRPr="00866B16">
        <w:t>задержки очередной платы за найм на срок более</w:t>
      </w:r>
      <w:r>
        <w:t xml:space="preserve"> 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 xml:space="preserve"> календарных дней</w:t>
      </w:r>
      <w:r w:rsidRPr="00866B16">
        <w:t>;</w:t>
      </w:r>
      <w:bookmarkEnd w:id="39"/>
    </w:p>
    <w:p w14:paraId="122FFED3" w14:textId="77777777" w:rsidR="00866B16" w:rsidRDefault="00866B16" w:rsidP="00CB65FF">
      <w:pPr>
        <w:pStyle w:val="-3"/>
        <w:numPr>
          <w:ilvl w:val="2"/>
          <w:numId w:val="8"/>
        </w:numPr>
      </w:pPr>
      <w:bookmarkStart w:id="40" w:name="_Toc216978267"/>
      <w:r w:rsidRPr="00866B16">
        <w:t>нанесения существенного ущерба Квартире и Имуществу вследствие ненадлежащего использования;</w:t>
      </w:r>
      <w:bookmarkEnd w:id="40"/>
    </w:p>
    <w:p w14:paraId="564F9521" w14:textId="77777777" w:rsidR="00866B16" w:rsidRDefault="00866B16" w:rsidP="00CB65FF">
      <w:pPr>
        <w:pStyle w:val="-3"/>
        <w:numPr>
          <w:ilvl w:val="2"/>
          <w:numId w:val="8"/>
        </w:numPr>
      </w:pPr>
      <w:bookmarkStart w:id="41" w:name="_Toc216978268"/>
      <w:r w:rsidRPr="00866B16">
        <w:t>систематических (неоднократных) жалоб со стороны соседей.</w:t>
      </w:r>
      <w:bookmarkEnd w:id="41"/>
    </w:p>
    <w:p w14:paraId="461900D5" w14:textId="77777777" w:rsidR="00F30002" w:rsidRDefault="00F30002" w:rsidP="00CB65FF">
      <w:pPr>
        <w:pStyle w:val="-2"/>
        <w:numPr>
          <w:ilvl w:val="1"/>
          <w:numId w:val="8"/>
        </w:numPr>
      </w:pPr>
      <w:bookmarkStart w:id="42" w:name="_Toc216978269"/>
      <w:r w:rsidRPr="00F30002">
        <w:t>При досрочном расторжении Договора по основаниям, указанным в п.6.3 Наймодатель обязан возвратить Нанимателю плату за оплаченный, но непрожитый период найма за вычетом возмещения за нанесенный ущерб.</w:t>
      </w:r>
      <w:bookmarkEnd w:id="42"/>
    </w:p>
    <w:p w14:paraId="4841D028" w14:textId="77777777" w:rsidR="00F30002" w:rsidRDefault="00F30002">
      <w:pPr>
        <w:jc w:val="left"/>
      </w:pPr>
      <w:r>
        <w:br w:type="page"/>
      </w:r>
    </w:p>
    <w:p w14:paraId="1FDB7423" w14:textId="77777777" w:rsidR="00F30002" w:rsidRDefault="00F30002" w:rsidP="00F30002">
      <w:pPr>
        <w:pStyle w:val="-10"/>
      </w:pPr>
      <w:bookmarkStart w:id="43" w:name="_Toc216978270"/>
      <w:r>
        <w:lastRenderedPageBreak/>
        <w:t>реквизиты сторон</w:t>
      </w:r>
      <w:bookmarkEnd w:id="43"/>
    </w:p>
    <w:p w14:paraId="410321E1" w14:textId="77777777" w:rsidR="00F30002" w:rsidRDefault="00F30002" w:rsidP="00F30002">
      <w:pPr>
        <w:rPr>
          <w:b/>
        </w:rPr>
      </w:pPr>
      <w:r>
        <w:rPr>
          <w:b/>
        </w:rPr>
        <w:t>Наниматель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Наймодатель</w:t>
      </w:r>
    </w:p>
    <w:p w14:paraId="3037934D" w14:textId="77777777" w:rsidR="00F30002" w:rsidRPr="00F30002" w:rsidRDefault="00F30002" w:rsidP="00F30002">
      <w:pPr>
        <w:rPr>
          <w:lang w:val="en-US"/>
        </w:rPr>
      </w:pPr>
      <w:r>
        <w:t>Регистрация</w:t>
      </w:r>
      <w:r>
        <w:rPr>
          <w:lang w:val="en-US"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  <w:t>Регистрация</w:t>
      </w:r>
      <w:r>
        <w:rPr>
          <w:lang w:val="en-US"/>
        </w:rPr>
        <w:t>:</w:t>
      </w:r>
    </w:p>
    <w:p w14:paraId="5F1AAD4A" w14:textId="77777777" w:rsidR="00F30002" w:rsidRDefault="00F30002" w:rsidP="00F30002">
      <w:pPr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ab/>
      </w:r>
      <w:r>
        <w:tab/>
      </w:r>
      <w:r>
        <w:tab/>
      </w:r>
      <w: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D76D231" w14:textId="77777777" w:rsidR="00F30002" w:rsidRDefault="00F30002" w:rsidP="00F30002">
      <w:pPr>
        <w:rPr>
          <w:lang w:val="en-US"/>
        </w:rPr>
      </w:pPr>
      <w:r>
        <w:t>Почтовый адрес</w:t>
      </w:r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Почтовый адрес</w:t>
      </w:r>
      <w:r>
        <w:rPr>
          <w:lang w:val="en-US"/>
        </w:rPr>
        <w:t>:</w:t>
      </w:r>
      <w:r>
        <w:rPr>
          <w:lang w:val="en-US"/>
        </w:rPr>
        <w:tab/>
      </w:r>
    </w:p>
    <w:p w14:paraId="726A6143" w14:textId="77777777" w:rsidR="00F30002" w:rsidRDefault="00F30002" w:rsidP="00F30002">
      <w:pPr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ab/>
      </w:r>
      <w:r>
        <w:tab/>
      </w:r>
      <w:r>
        <w:tab/>
      </w:r>
      <w: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762241C5" w14:textId="77777777" w:rsidR="00F30002" w:rsidRDefault="00F30002" w:rsidP="00F30002">
      <w:pPr>
        <w:rPr>
          <w:lang w:val="en-US"/>
        </w:rPr>
      </w:pPr>
      <w:r>
        <w:t>Паспорт серия</w:t>
      </w:r>
      <w:r>
        <w:rPr>
          <w:lang w:val="en-US"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  <w:t>Паспорт серия</w:t>
      </w:r>
      <w:r>
        <w:rPr>
          <w:lang w:val="en-US"/>
        </w:rPr>
        <w:t>:</w:t>
      </w:r>
    </w:p>
    <w:p w14:paraId="1B421B47" w14:textId="77777777" w:rsidR="00F30002" w:rsidRDefault="00F30002" w:rsidP="00F30002">
      <w:pPr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ab/>
      </w:r>
      <w:r>
        <w:tab/>
      </w:r>
      <w:r>
        <w:tab/>
      </w:r>
      <w: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521D3E3F" w14:textId="77777777" w:rsidR="00F30002" w:rsidRDefault="00F30002" w:rsidP="00F30002">
      <w:r>
        <w:t>Номер</w:t>
      </w:r>
      <w:r>
        <w:rPr>
          <w:lang w:val="en-US"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Номер</w:t>
      </w:r>
      <w:r>
        <w:rPr>
          <w:lang w:val="en-US"/>
        </w:rPr>
        <w:t>:</w:t>
      </w:r>
    </w:p>
    <w:p w14:paraId="46E9CD5B" w14:textId="77777777" w:rsidR="00F30002" w:rsidRDefault="00F30002" w:rsidP="00F30002">
      <w:pPr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ab/>
      </w:r>
      <w:r>
        <w:tab/>
      </w:r>
      <w:r>
        <w:tab/>
      </w:r>
      <w: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277E711" w14:textId="77777777" w:rsidR="00F30002" w:rsidRDefault="00F30002" w:rsidP="00F30002">
      <w:r>
        <w:t>Выдан</w:t>
      </w:r>
      <w:r>
        <w:rPr>
          <w:lang w:val="en-US"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Выдан</w:t>
      </w:r>
      <w:r>
        <w:rPr>
          <w:lang w:val="en-US"/>
        </w:rPr>
        <w:t>:</w:t>
      </w:r>
    </w:p>
    <w:p w14:paraId="1CE823D6" w14:textId="77777777" w:rsidR="00F30002" w:rsidRDefault="00F30002" w:rsidP="00F30002">
      <w:pPr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ab/>
      </w:r>
      <w:r>
        <w:tab/>
      </w:r>
      <w:r>
        <w:tab/>
      </w:r>
      <w: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0B3861D" w14:textId="77777777" w:rsidR="00F30002" w:rsidRDefault="00F30002" w:rsidP="00F30002">
      <w:r>
        <w:t>Кем</w:t>
      </w:r>
      <w:r>
        <w:rPr>
          <w:lang w:val="en-US"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Кем</w:t>
      </w:r>
      <w:r>
        <w:rPr>
          <w:lang w:val="en-US"/>
        </w:rPr>
        <w:t>:</w:t>
      </w:r>
    </w:p>
    <w:p w14:paraId="522CB0F2" w14:textId="77777777" w:rsidR="00F30002" w:rsidRDefault="00F30002" w:rsidP="00F30002">
      <w:pPr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ab/>
      </w:r>
      <w:r>
        <w:tab/>
      </w:r>
      <w:r>
        <w:tab/>
      </w:r>
      <w: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178D066A" w14:textId="77777777" w:rsidR="00F30002" w:rsidRDefault="00F30002" w:rsidP="00F30002">
      <w:r>
        <w:t>Телефон</w:t>
      </w:r>
      <w:r>
        <w:rPr>
          <w:lang w:val="en-US"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Телефон</w:t>
      </w:r>
      <w:r>
        <w:rPr>
          <w:lang w:val="en-US"/>
        </w:rPr>
        <w:t>:</w:t>
      </w:r>
    </w:p>
    <w:p w14:paraId="183BC376" w14:textId="77777777" w:rsidR="00F30002" w:rsidRDefault="00F30002" w:rsidP="00F30002">
      <w:pPr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ab/>
      </w:r>
      <w:r>
        <w:tab/>
      </w:r>
      <w:r>
        <w:tab/>
      </w:r>
      <w: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47C64D20" w14:textId="77777777" w:rsidR="00F30002" w:rsidRDefault="00F30002" w:rsidP="00F30002">
      <w:pPr>
        <w:rPr>
          <w:u w:val="dotted"/>
        </w:rPr>
      </w:pPr>
    </w:p>
    <w:p w14:paraId="1D899480" w14:textId="77777777" w:rsidR="00F30002" w:rsidRDefault="00F30002" w:rsidP="00F30002">
      <w:pPr>
        <w:pStyle w:val="-10"/>
      </w:pPr>
      <w:bookmarkStart w:id="44" w:name="_Toc216978271"/>
      <w:r>
        <w:lastRenderedPageBreak/>
        <w:t>подписи сторон</w:t>
      </w:r>
      <w:bookmarkEnd w:id="44"/>
    </w:p>
    <w:p w14:paraId="4212BE1A" w14:textId="77777777" w:rsidR="00F30002" w:rsidRDefault="00F30002" w:rsidP="00F30002"/>
    <w:p w14:paraId="25919E23" w14:textId="2D4840B2" w:rsidR="00E9173D" w:rsidRPr="00F54D3D" w:rsidRDefault="00F30002" w:rsidP="00F30002">
      <w:pPr>
        <w:rPr>
          <w:u w:val="dotted"/>
          <w:lang w:val="fr-FR"/>
        </w:rPr>
        <w:sectPr w:rsidR="00E9173D" w:rsidRPr="00F54D3D" w:rsidSect="00F54D3D">
          <w:pgSz w:w="16838" w:h="11906" w:orient="landscape"/>
          <w:pgMar w:top="1701" w:right="1134" w:bottom="851" w:left="1134" w:header="709" w:footer="709" w:gutter="0"/>
          <w:cols w:space="708"/>
          <w:docGrid w:linePitch="381"/>
        </w:sectPr>
      </w:pPr>
      <w:r>
        <w:t>Наниматель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tab/>
      </w:r>
      <w:r>
        <w:tab/>
        <w:t>Наймодатель</w:t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14:paraId="6413CFD9" w14:textId="73C02494" w:rsidR="00F30002" w:rsidRPr="00F54D3D" w:rsidRDefault="00F30002" w:rsidP="00F25773">
      <w:pPr>
        <w:rPr>
          <w:lang w:val="en-GB"/>
        </w:rPr>
      </w:pPr>
    </w:p>
    <w:sectPr w:rsidR="00F30002" w:rsidRPr="00F54D3D" w:rsidSect="00F54D3D"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D33D6" w14:textId="77777777" w:rsidR="004A6940" w:rsidRDefault="004A6940" w:rsidP="00744DCB">
      <w:pPr>
        <w:spacing w:after="0" w:line="240" w:lineRule="auto"/>
      </w:pPr>
      <w:r>
        <w:separator/>
      </w:r>
    </w:p>
  </w:endnote>
  <w:endnote w:type="continuationSeparator" w:id="0">
    <w:p w14:paraId="6992410E" w14:textId="77777777" w:rsidR="004A6940" w:rsidRDefault="004A6940" w:rsidP="00744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33640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DCD20D" w14:textId="2B08D93C" w:rsidR="00F54D3D" w:rsidRDefault="00F54D3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BD8BD7" w14:textId="77777777" w:rsidR="00F30002" w:rsidRDefault="00F300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F0D92" w14:textId="38354B8B" w:rsidR="002A790E" w:rsidRDefault="002A790E">
    <w:pPr>
      <w:pStyle w:val="Footer"/>
      <w:jc w:val="center"/>
    </w:pPr>
  </w:p>
  <w:p w14:paraId="50CD2BA5" w14:textId="5FCD1A83" w:rsidR="00F30002" w:rsidRPr="00744DCB" w:rsidRDefault="00F300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45E9E" w14:textId="77777777" w:rsidR="004A6940" w:rsidRDefault="004A6940" w:rsidP="00744DCB">
      <w:pPr>
        <w:spacing w:after="0" w:line="240" w:lineRule="auto"/>
      </w:pPr>
      <w:r>
        <w:separator/>
      </w:r>
    </w:p>
  </w:footnote>
  <w:footnote w:type="continuationSeparator" w:id="0">
    <w:p w14:paraId="48395783" w14:textId="77777777" w:rsidR="004A6940" w:rsidRDefault="004A6940" w:rsidP="00744D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72F91" w14:textId="272CCC38" w:rsidR="00E9173D" w:rsidRDefault="00E9173D">
    <w:pPr>
      <w:pStyle w:val="Header"/>
    </w:pPr>
    <w:r>
      <w:rPr>
        <w:noProof/>
      </w:rPr>
      <w:pict w14:anchorId="54D269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923813" o:spid="_x0000_s1026" type="#_x0000_t136" style="position:absolute;left:0;text-align:left;margin-left:0;margin-top:0;width:692.25pt;height:66.75pt;rotation:315;z-index:-251655168;mso-position-horizontal:center;mso-position-horizontal-relative:margin;mso-position-vertical:center;mso-position-vertical-relative:margin" o:allowincell="f" fillcolor="#e7e6e6 [3214]" stroked="f">
          <v:textpath style="font-family:&quot;Arial&quot;;font-size:60pt" string="Аджамбо Эспуар Ойенга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A5408" w14:textId="45405315" w:rsidR="00E9173D" w:rsidRDefault="00E9173D">
    <w:pPr>
      <w:pStyle w:val="Header"/>
    </w:pPr>
    <w:r>
      <w:rPr>
        <w:noProof/>
      </w:rPr>
      <w:pict w14:anchorId="6CF670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923814" o:spid="_x0000_s1027" type="#_x0000_t136" style="position:absolute;left:0;text-align:left;margin-left:0;margin-top:0;width:692.25pt;height:66.75pt;rotation:315;z-index:-251653120;mso-position-horizontal:center;mso-position-horizontal-relative:margin;mso-position-vertical:center;mso-position-vertical-relative:margin" o:allowincell="f" fillcolor="#e7e6e6 [3214]" stroked="f">
          <v:textpath style="font-family:&quot;Arial&quot;;font-size:60pt" string="Аджамбо Эспуар Ойенга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781A7" w14:textId="0D33EE3F" w:rsidR="00E9173D" w:rsidRDefault="00E9173D">
    <w:pPr>
      <w:pStyle w:val="Header"/>
    </w:pPr>
    <w:r>
      <w:rPr>
        <w:noProof/>
      </w:rPr>
      <w:pict w14:anchorId="37AD44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923812" o:spid="_x0000_s1025" type="#_x0000_t136" style="position:absolute;left:0;text-align:left;margin-left:0;margin-top:0;width:692.25pt;height:66.75pt;rotation:315;z-index:-251657216;mso-position-horizontal:center;mso-position-horizontal-relative:margin;mso-position-vertical:center;mso-position-vertical-relative:margin" o:allowincell="f" fillcolor="#e7e6e6 [3214]" stroked="f">
          <v:textpath style="font-family:&quot;Arial&quot;;font-size:60pt" string="Аджамбо Эспуар Ойенга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A25C7"/>
    <w:multiLevelType w:val="multilevel"/>
    <w:tmpl w:val="22E40D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1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93F3495"/>
    <w:multiLevelType w:val="multilevel"/>
    <w:tmpl w:val="2E1A09CE"/>
    <w:lvl w:ilvl="0">
      <w:start w:val="1"/>
      <w:numFmt w:val="decimal"/>
      <w:pStyle w:val="-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571246B"/>
    <w:multiLevelType w:val="multilevel"/>
    <w:tmpl w:val="2E1A09CE"/>
    <w:numStyleLink w:val="-6"/>
  </w:abstractNum>
  <w:abstractNum w:abstractNumId="3" w15:restartNumberingAfterBreak="0">
    <w:nsid w:val="2FEC24EB"/>
    <w:multiLevelType w:val="hybridMultilevel"/>
    <w:tmpl w:val="AF68A4C2"/>
    <w:lvl w:ilvl="0" w:tplc="D7AEC376">
      <w:start w:val="1"/>
      <w:numFmt w:val="decimal"/>
      <w:lvlText w:val="%1."/>
      <w:lvlJc w:val="left"/>
      <w:pPr>
        <w:ind w:left="1432" w:hanging="360"/>
      </w:p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375D57"/>
    <w:multiLevelType w:val="multilevel"/>
    <w:tmpl w:val="3B2092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1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1D0026F"/>
    <w:multiLevelType w:val="multilevel"/>
    <w:tmpl w:val="2E1A09CE"/>
    <w:styleLink w:val="-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81951779">
    <w:abstractNumId w:val="4"/>
  </w:num>
  <w:num w:numId="2" w16cid:durableId="18224550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88269888">
    <w:abstractNumId w:val="0"/>
  </w:num>
  <w:num w:numId="4" w16cid:durableId="4487463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88213473">
    <w:abstractNumId w:val="1"/>
  </w:num>
  <w:num w:numId="6" w16cid:durableId="472135697">
    <w:abstractNumId w:val="3"/>
  </w:num>
  <w:num w:numId="7" w16cid:durableId="1972897604">
    <w:abstractNumId w:val="5"/>
  </w:num>
  <w:num w:numId="8" w16cid:durableId="793451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716"/>
    <w:rsid w:val="00036C75"/>
    <w:rsid w:val="000F1391"/>
    <w:rsid w:val="00200716"/>
    <w:rsid w:val="00231B94"/>
    <w:rsid w:val="002A790E"/>
    <w:rsid w:val="00326057"/>
    <w:rsid w:val="00360F47"/>
    <w:rsid w:val="003A41CE"/>
    <w:rsid w:val="004A6940"/>
    <w:rsid w:val="005F3EA3"/>
    <w:rsid w:val="00616395"/>
    <w:rsid w:val="006D2D1F"/>
    <w:rsid w:val="00715092"/>
    <w:rsid w:val="00744DCB"/>
    <w:rsid w:val="007A44F2"/>
    <w:rsid w:val="00866B16"/>
    <w:rsid w:val="008B066E"/>
    <w:rsid w:val="008E30A5"/>
    <w:rsid w:val="00955598"/>
    <w:rsid w:val="00A14F64"/>
    <w:rsid w:val="00A5701D"/>
    <w:rsid w:val="00A679D7"/>
    <w:rsid w:val="00A91275"/>
    <w:rsid w:val="00AB619C"/>
    <w:rsid w:val="00B25C4E"/>
    <w:rsid w:val="00CA6271"/>
    <w:rsid w:val="00CB65FF"/>
    <w:rsid w:val="00DC2C9E"/>
    <w:rsid w:val="00DF526F"/>
    <w:rsid w:val="00E37D50"/>
    <w:rsid w:val="00E9173D"/>
    <w:rsid w:val="00EC3FC6"/>
    <w:rsid w:val="00F13AA6"/>
    <w:rsid w:val="00F25773"/>
    <w:rsid w:val="00F30002"/>
    <w:rsid w:val="00F5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69D91A"/>
  <w15:chartTrackingRefBased/>
  <w15:docId w15:val="{5CFADC36-E1FB-4BEC-B3BD-9EA54FFFF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4F2"/>
    <w:pPr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5C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10">
    <w:name w:val="Уровень-1"/>
    <w:basedOn w:val="Normal"/>
    <w:next w:val="Normal"/>
    <w:link w:val="-11"/>
    <w:qFormat/>
    <w:rsid w:val="007A44F2"/>
    <w:pPr>
      <w:keepNext/>
      <w:outlineLvl w:val="0"/>
    </w:pPr>
    <w:rPr>
      <w:b/>
      <w:caps/>
    </w:rPr>
  </w:style>
  <w:style w:type="paragraph" w:customStyle="1" w:styleId="-2">
    <w:name w:val="Уровень-2"/>
    <w:basedOn w:val="Normal"/>
    <w:next w:val="Normal"/>
    <w:link w:val="-20"/>
    <w:qFormat/>
    <w:rsid w:val="00231B94"/>
    <w:pPr>
      <w:keepNext/>
      <w:numPr>
        <w:ilvl w:val="1"/>
        <w:numId w:val="5"/>
      </w:numPr>
      <w:outlineLvl w:val="1"/>
    </w:pPr>
  </w:style>
  <w:style w:type="character" w:customStyle="1" w:styleId="-11">
    <w:name w:val="Уровень-1 Знак"/>
    <w:basedOn w:val="DefaultParagraphFont"/>
    <w:link w:val="-10"/>
    <w:rsid w:val="007A44F2"/>
    <w:rPr>
      <w:rFonts w:ascii="Times New Roman" w:hAnsi="Times New Roman"/>
      <w:b/>
      <w:caps/>
      <w:sz w:val="28"/>
    </w:rPr>
  </w:style>
  <w:style w:type="paragraph" w:customStyle="1" w:styleId="-3">
    <w:name w:val="Уровень-3"/>
    <w:basedOn w:val="Normal"/>
    <w:next w:val="Normal"/>
    <w:link w:val="-30"/>
    <w:qFormat/>
    <w:rsid w:val="00866B16"/>
    <w:pPr>
      <w:numPr>
        <w:ilvl w:val="2"/>
        <w:numId w:val="5"/>
      </w:numPr>
      <w:outlineLvl w:val="2"/>
    </w:pPr>
    <w:rPr>
      <w:i/>
    </w:rPr>
  </w:style>
  <w:style w:type="character" w:customStyle="1" w:styleId="-20">
    <w:name w:val="Уровень-2 Знак"/>
    <w:basedOn w:val="DefaultParagraphFont"/>
    <w:link w:val="-2"/>
    <w:rsid w:val="00231B94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744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-30">
    <w:name w:val="Уровень-3 Знак"/>
    <w:basedOn w:val="-20"/>
    <w:link w:val="-3"/>
    <w:rsid w:val="00866B16"/>
    <w:rPr>
      <w:rFonts w:ascii="Times New Roman" w:hAnsi="Times New Roman"/>
      <w:i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744DC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44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4DCB"/>
    <w:rPr>
      <w:rFonts w:ascii="Times New Roman" w:hAnsi="Times New Roman"/>
      <w:sz w:val="28"/>
    </w:rPr>
  </w:style>
  <w:style w:type="paragraph" w:customStyle="1" w:styleId="a">
    <w:name w:val="Пустота"/>
    <w:basedOn w:val="Normal"/>
    <w:next w:val="Normal"/>
    <w:link w:val="a0"/>
    <w:qFormat/>
    <w:rsid w:val="00744DCB"/>
    <w:rPr>
      <w:u w:val="dotted"/>
    </w:rPr>
  </w:style>
  <w:style w:type="character" w:customStyle="1" w:styleId="Heading1Char">
    <w:name w:val="Heading 1 Char"/>
    <w:basedOn w:val="DefaultParagraphFont"/>
    <w:link w:val="Heading1"/>
    <w:uiPriority w:val="9"/>
    <w:rsid w:val="00B25C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0">
    <w:name w:val="Пустота Знак"/>
    <w:basedOn w:val="DefaultParagraphFont"/>
    <w:link w:val="a"/>
    <w:rsid w:val="00744DCB"/>
    <w:rPr>
      <w:rFonts w:ascii="Times New Roman" w:hAnsi="Times New Roman"/>
      <w:sz w:val="28"/>
      <w:u w:val="dotted"/>
    </w:rPr>
  </w:style>
  <w:style w:type="paragraph" w:styleId="TOCHeading">
    <w:name w:val="TOC Heading"/>
    <w:basedOn w:val="Heading1"/>
    <w:next w:val="Normal"/>
    <w:uiPriority w:val="39"/>
    <w:unhideWhenUsed/>
    <w:qFormat/>
    <w:rsid w:val="00B25C4E"/>
    <w:pPr>
      <w:jc w:val="left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B25C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5C4E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B25C4E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F30002"/>
    <w:pPr>
      <w:spacing w:after="100"/>
      <w:ind w:left="560"/>
    </w:pPr>
  </w:style>
  <w:style w:type="paragraph" w:customStyle="1" w:styleId="paragraph">
    <w:name w:val="paragraph"/>
    <w:basedOn w:val="Normal"/>
    <w:link w:val="paragraphChar"/>
    <w:rsid w:val="00200716"/>
    <w:pPr>
      <w:spacing w:before="100" w:beforeAutospacing="1" w:after="100" w:afterAutospacing="1" w:line="240" w:lineRule="auto"/>
      <w:ind w:firstLine="709"/>
      <w:contextualSpacing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DefaultParagraphFont"/>
    <w:rsid w:val="00200716"/>
  </w:style>
  <w:style w:type="character" w:customStyle="1" w:styleId="eop">
    <w:name w:val="eop"/>
    <w:basedOn w:val="DefaultParagraphFont"/>
    <w:rsid w:val="00200716"/>
  </w:style>
  <w:style w:type="character" w:customStyle="1" w:styleId="tabchar">
    <w:name w:val="tabchar"/>
    <w:basedOn w:val="DefaultParagraphFont"/>
    <w:rsid w:val="00200716"/>
  </w:style>
  <w:style w:type="paragraph" w:customStyle="1" w:styleId="-1">
    <w:name w:val="Договор-Заголовок1"/>
    <w:basedOn w:val="paragraph"/>
    <w:link w:val="-1Char"/>
    <w:qFormat/>
    <w:rsid w:val="00EC3FC6"/>
    <w:pPr>
      <w:keepNext/>
      <w:numPr>
        <w:numId w:val="5"/>
      </w:numPr>
      <w:spacing w:after="240" w:afterAutospacing="0"/>
      <w:jc w:val="left"/>
      <w:outlineLvl w:val="0"/>
    </w:pPr>
    <w:rPr>
      <w:rFonts w:eastAsiaTheme="majorEastAsia"/>
      <w:b/>
      <w:sz w:val="40"/>
      <w:szCs w:val="28"/>
      <w:u w:val="single"/>
    </w:rPr>
  </w:style>
  <w:style w:type="character" w:customStyle="1" w:styleId="paragraphChar">
    <w:name w:val="paragraph Char"/>
    <w:basedOn w:val="DefaultParagraphFont"/>
    <w:link w:val="paragraph"/>
    <w:rsid w:val="00A5701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-1Char">
    <w:name w:val="Договор-Заголовок1 Char"/>
    <w:basedOn w:val="paragraphChar"/>
    <w:link w:val="-1"/>
    <w:rsid w:val="00EC3FC6"/>
    <w:rPr>
      <w:rFonts w:ascii="Times New Roman" w:eastAsiaTheme="majorEastAsia" w:hAnsi="Times New Roman" w:cs="Times New Roman"/>
      <w:b/>
      <w:sz w:val="40"/>
      <w:szCs w:val="28"/>
      <w:u w:val="single"/>
      <w:lang w:eastAsia="ru-RU"/>
    </w:rPr>
  </w:style>
  <w:style w:type="numbering" w:customStyle="1" w:styleId="-6">
    <w:name w:val="Договор-Заголовок6"/>
    <w:uiPriority w:val="99"/>
    <w:rsid w:val="00CB65FF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Custom%20Office%20Templates\&#1044;&#1086;&#1075;&#1086;&#1074;&#1086;&#1088;%20&#1086;%20&#1085;&#1072;&#1081;&#1084;&#1077;%20&#1096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9AD05-10C8-4BF5-99B6-5F3CAB0A1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Договор о найме шаблон</Template>
  <TotalTime>68</TotalTime>
  <Pages>13</Pages>
  <Words>2299</Words>
  <Characters>12647</Characters>
  <Application>Microsoft Office Word</Application>
  <DocSecurity>0</DocSecurity>
  <Lines>105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14917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Espoir ADJAMBO</cp:lastModifiedBy>
  <cp:revision>2</cp:revision>
  <dcterms:created xsi:type="dcterms:W3CDTF">2025-12-18T20:02:00Z</dcterms:created>
  <dcterms:modified xsi:type="dcterms:W3CDTF">2025-12-18T20:02:00Z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Договора">
    <vt:lpwstr>НД-2025-001</vt:lpwstr>
  </property>
  <property fmtid="{D5CDD505-2E9C-101B-9397-08002B2CF9AE}" pid="3" name="Город">
    <vt:lpwstr>Нижний Новгород</vt:lpwstr>
  </property>
  <property fmtid="{D5CDD505-2E9C-101B-9397-08002B2CF9AE}" pid="4" name="ДатаПодписания">
    <vt:filetime>2025-04-16T10:00:00Z</vt:filetime>
  </property>
</Properties>
</file>